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6554A" w:rsidRPr="008B5277" w:rsidRDefault="002554CD" w:rsidP="00C6554A">
      <w:pPr>
        <w:pStyle w:val="Photo"/>
      </w:pPr>
      <w:r w:rsidRPr="008B5277">
        <w:rPr>
          <w:noProof/>
          <w:lang w:bidi="fr-FR"/>
        </w:rPr>
        <w:drawing>
          <wp:inline distT="0" distB="0" distL="0" distR="0" wp14:anchorId="52DF757F" wp14:editId="61AB72B5">
            <wp:extent cx="3657600" cy="5486400"/>
            <wp:effectExtent l="0" t="0" r="0" b="0"/>
            <wp:docPr id="22" name="Image 1" descr="Lac gelé bleu clair entouré de glace blanche sur un fond de montagne som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 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6554A" w:rsidRDefault="00000000" w:rsidP="00C6554A">
      <w:pPr>
        <w:pStyle w:val="Titre"/>
      </w:pPr>
      <w:sdt>
        <w:sdtPr>
          <w:alias w:val="Titre du rapport :"/>
          <w:tag w:val="Titre du rapport :"/>
          <w:id w:val="-190838849"/>
          <w:placeholder>
            <w:docPart w:val="9C0D19AAFDE740E68691FF80CF9AC05B"/>
          </w:placeholder>
          <w:temporary/>
          <w:showingPlcHdr/>
          <w15:appearance w15:val="hidden"/>
        </w:sdtPr>
        <w:sdtContent>
          <w:r w:rsidR="00C6554A" w:rsidRPr="00D5413C">
            <w:rPr>
              <w:lang w:bidi="fr-FR"/>
            </w:rPr>
            <w:t>Titre du rapport</w:t>
          </w:r>
        </w:sdtContent>
      </w:sdt>
    </w:p>
    <w:p w:rsidR="00C6554A" w:rsidRPr="00D5413C" w:rsidRDefault="00000000" w:rsidP="00C6554A">
      <w:pPr>
        <w:pStyle w:val="Sous-titre"/>
      </w:pPr>
      <w:sdt>
        <w:sdtPr>
          <w:alias w:val="Sous-titre du rapport :"/>
          <w:tag w:val="Sous-titre du rapport :"/>
          <w:id w:val="1354841790"/>
          <w:placeholder>
            <w:docPart w:val="3AA8DCF36A324B438168905C6951E7A9"/>
          </w:placeholder>
          <w:temporary/>
          <w:showingPlcHdr/>
          <w15:appearance w15:val="hidden"/>
        </w:sdtPr>
        <w:sdtContent>
          <w:r w:rsidR="00C6554A" w:rsidRPr="00D5413C">
            <w:rPr>
              <w:lang w:bidi="fr-FR"/>
            </w:rPr>
            <w:t>SOUS-TITRE DU RAPPORT</w:t>
          </w:r>
        </w:sdtContent>
      </w:sdt>
    </w:p>
    <w:p w:rsidR="00C6554A" w:rsidRDefault="00000000" w:rsidP="00C6554A">
      <w:pPr>
        <w:pStyle w:val="Coordonnes"/>
      </w:pPr>
      <w:sdt>
        <w:sdtPr>
          <w:alias w:val="Nom :"/>
          <w:tag w:val="Nom :"/>
          <w:id w:val="-2071874759"/>
          <w:placeholder>
            <w:docPart w:val="55598C66DDE04372874942ACCD2F5B6A"/>
          </w:placeholder>
          <w:temporary/>
          <w:showingPlcHdr/>
          <w15:appearance w15:val="hidden"/>
        </w:sdtPr>
        <w:sdtContent>
          <w:r w:rsidR="00C6554A">
            <w:rPr>
              <w:lang w:bidi="fr-FR"/>
            </w:rPr>
            <w:t>Nom</w:t>
          </w:r>
        </w:sdtContent>
      </w:sdt>
      <w:r w:rsidR="00C6554A">
        <w:rPr>
          <w:lang w:bidi="fr-FR"/>
        </w:rPr>
        <w:t xml:space="preserve"> | </w:t>
      </w:r>
      <w:sdt>
        <w:sdtPr>
          <w:alias w:val="Intitulé du cours :"/>
          <w:tag w:val="Intitulé du cours :"/>
          <w:id w:val="-1824112714"/>
          <w:placeholder>
            <w:docPart w:val="D0B88096D71D428BBEC35DDBF18CDA0E"/>
          </w:placeholder>
          <w:temporary/>
          <w:showingPlcHdr/>
          <w15:appearance w15:val="hidden"/>
        </w:sdtPr>
        <w:sdtContent>
          <w:r w:rsidR="00C6554A">
            <w:rPr>
              <w:lang w:bidi="fr-FR"/>
            </w:rPr>
            <w:t>Intitulé du cours</w:t>
          </w:r>
        </w:sdtContent>
      </w:sdt>
      <w:r w:rsidR="00C6554A">
        <w:rPr>
          <w:lang w:bidi="fr-FR"/>
        </w:rPr>
        <w:t xml:space="preserve"> | </w:t>
      </w:r>
      <w:sdt>
        <w:sdtPr>
          <w:alias w:val="Date :"/>
          <w:tag w:val="Date :"/>
          <w:id w:val="-35980865"/>
          <w:placeholder>
            <w:docPart w:val="C01E338A90A94A35933818AA6FE2E052"/>
          </w:placeholder>
          <w:temporary/>
          <w:showingPlcHdr/>
          <w15:appearance w15:val="hidden"/>
        </w:sdtPr>
        <w:sdtContent>
          <w:r w:rsidR="00C6554A">
            <w:rPr>
              <w:lang w:bidi="fr-FR"/>
            </w:rPr>
            <w:t>Date</w:t>
          </w:r>
        </w:sdtContent>
      </w:sdt>
      <w:r w:rsidR="00C6554A">
        <w:rPr>
          <w:lang w:bidi="fr-FR"/>
        </w:rPr>
        <w:br w:type="page"/>
      </w:r>
    </w:p>
    <w:p w:rsidR="00700D41" w:rsidRPr="00700D41" w:rsidRDefault="00700D41" w:rsidP="00F86E75">
      <w:pPr>
        <w:pStyle w:val="Titre2"/>
        <w:numPr>
          <w:ilvl w:val="0"/>
          <w:numId w:val="23"/>
        </w:numPr>
      </w:pPr>
      <w:r w:rsidRPr="00700D41">
        <w:lastRenderedPageBreak/>
        <w:t>Introduction</w:t>
      </w:r>
    </w:p>
    <w:p w:rsidR="00700D41" w:rsidRDefault="00700D41" w:rsidP="00F86E75">
      <w:pPr>
        <w:pStyle w:val="Titre2"/>
        <w:numPr>
          <w:ilvl w:val="0"/>
          <w:numId w:val="23"/>
        </w:numPr>
      </w:pPr>
      <w:r w:rsidRPr="00F86E75">
        <w:t>Maquettes</w:t>
      </w:r>
    </w:p>
    <w:p w:rsidR="00F86E75" w:rsidRDefault="00F86E75" w:rsidP="003E6820">
      <w:pPr>
        <w:pStyle w:val="Titre3"/>
        <w:numPr>
          <w:ilvl w:val="1"/>
          <w:numId w:val="23"/>
        </w:numPr>
      </w:pPr>
      <w:r>
        <w:t xml:space="preserve">Introduction </w:t>
      </w:r>
      <w:r w:rsidR="003E6820">
        <w:t>Screen</w:t>
      </w:r>
    </w:p>
    <w:p w:rsidR="003E6820" w:rsidRPr="003E6820" w:rsidRDefault="003E6820" w:rsidP="003E6820"/>
    <w:p w:rsidR="00641449" w:rsidRDefault="003E6820" w:rsidP="00641449">
      <w:pPr>
        <w:jc w:val="center"/>
      </w:pPr>
      <w:r>
        <w:rPr>
          <w:noProof/>
        </w:rPr>
        <w:drawing>
          <wp:inline distT="0" distB="0" distL="0" distR="0">
            <wp:extent cx="1735272" cy="3862754"/>
            <wp:effectExtent l="0" t="0" r="0" b="4445"/>
            <wp:docPr id="189098853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88536" name="Image 18909885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271" cy="387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49" w:rsidRDefault="00641449" w:rsidP="0064144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41449" w:rsidTr="00641449">
        <w:tc>
          <w:tcPr>
            <w:tcW w:w="4148" w:type="dxa"/>
          </w:tcPr>
          <w:p w:rsidR="00641449" w:rsidRDefault="00E72CD1" w:rsidP="00641449">
            <w:r>
              <w:t>Widget d’interface</w:t>
            </w:r>
          </w:p>
        </w:tc>
        <w:tc>
          <w:tcPr>
            <w:tcW w:w="4148" w:type="dxa"/>
          </w:tcPr>
          <w:p w:rsidR="00641449" w:rsidRDefault="0086347F" w:rsidP="00641449">
            <w:r w:rsidRPr="0086347F">
              <w:rPr>
                <w:b/>
                <w:bCs/>
              </w:rPr>
              <w:t>Description</w:t>
            </w:r>
          </w:p>
        </w:tc>
      </w:tr>
      <w:tr w:rsidR="00641449" w:rsidTr="00641449">
        <w:tc>
          <w:tcPr>
            <w:tcW w:w="4148" w:type="dxa"/>
          </w:tcPr>
          <w:p w:rsidR="00641449" w:rsidRPr="00641449" w:rsidRDefault="00641449" w:rsidP="00641449">
            <w:pPr>
              <w:rPr>
                <w:b/>
                <w:bCs/>
                <w:lang w:eastAsia="fr-FR"/>
              </w:rPr>
            </w:pPr>
            <w:r w:rsidRPr="00641449">
              <w:rPr>
                <w:b/>
                <w:bCs/>
                <w:lang w:eastAsia="fr-FR"/>
              </w:rPr>
              <w:t>BackgroundImageWidget</w:t>
            </w:r>
          </w:p>
        </w:tc>
        <w:tc>
          <w:tcPr>
            <w:tcW w:w="4148" w:type="dxa"/>
          </w:tcPr>
          <w:p w:rsidR="00641449" w:rsidRDefault="00E72CD1" w:rsidP="0052571D">
            <w:pPr>
              <w:pStyle w:val="Paragraphedeliste"/>
              <w:numPr>
                <w:ilvl w:val="0"/>
                <w:numId w:val="47"/>
              </w:numPr>
              <w:rPr>
                <w:lang w:eastAsia="fr-FR"/>
              </w:rPr>
            </w:pPr>
            <w:r w:rsidRPr="00E72CD1">
              <w:rPr>
                <w:lang w:eastAsia="fr-FR"/>
              </w:rPr>
              <w:t>Affiche une image de fond floutée.</w:t>
            </w:r>
          </w:p>
          <w:p w:rsidR="00E72CD1" w:rsidRPr="00641449" w:rsidRDefault="00E72CD1" w:rsidP="0052571D">
            <w:pPr>
              <w:pStyle w:val="Paragraphedeliste"/>
              <w:numPr>
                <w:ilvl w:val="0"/>
                <w:numId w:val="4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- </w:t>
            </w:r>
            <w:r w:rsidRPr="00E72CD1">
              <w:rPr>
                <w:lang w:eastAsia="fr-FR"/>
              </w:rPr>
              <w:t>On doit pouvoir changer l'image via une propriété.</w:t>
            </w:r>
          </w:p>
        </w:tc>
      </w:tr>
      <w:tr w:rsidR="00641449" w:rsidTr="00641449">
        <w:tc>
          <w:tcPr>
            <w:tcW w:w="4148" w:type="dxa"/>
          </w:tcPr>
          <w:p w:rsidR="00641449" w:rsidRPr="00641449" w:rsidRDefault="00641449" w:rsidP="00641449">
            <w:pPr>
              <w:rPr>
                <w:b/>
                <w:bCs/>
              </w:rPr>
            </w:pPr>
            <w:r w:rsidRPr="00641449">
              <w:rPr>
                <w:b/>
                <w:bCs/>
              </w:rPr>
              <w:t>TitleWidget</w:t>
            </w:r>
          </w:p>
        </w:tc>
        <w:tc>
          <w:tcPr>
            <w:tcW w:w="4148" w:type="dxa"/>
          </w:tcPr>
          <w:p w:rsidR="00E72CD1" w:rsidRPr="00E72CD1" w:rsidRDefault="00E72CD1" w:rsidP="0052571D">
            <w:pPr>
              <w:pStyle w:val="Paragraphedeliste"/>
              <w:numPr>
                <w:ilvl w:val="0"/>
                <w:numId w:val="49"/>
              </w:numPr>
            </w:pPr>
            <w:r>
              <w:t>-</w:t>
            </w:r>
            <w:r w:rsidRPr="00E72CD1">
              <w:t xml:space="preserve">Texte principal : </w:t>
            </w:r>
            <w:r w:rsidRPr="0052571D">
              <w:rPr>
                <w:i/>
                <w:iCs/>
              </w:rPr>
              <w:t>Explorez. Choisissez. Personnalisez.</w:t>
            </w:r>
          </w:p>
          <w:p w:rsidR="00641449" w:rsidRDefault="00E72CD1" w:rsidP="0052571D">
            <w:pPr>
              <w:pStyle w:val="Paragraphedeliste"/>
              <w:numPr>
                <w:ilvl w:val="0"/>
                <w:numId w:val="49"/>
              </w:numPr>
            </w:pPr>
            <w:r>
              <w:t>- En o</w:t>
            </w:r>
            <w:r w:rsidRPr="00E72CD1">
              <w:t>ptions pour modifier la police, la taille, la couleur et l'alignement.</w:t>
            </w:r>
          </w:p>
        </w:tc>
      </w:tr>
      <w:tr w:rsidR="00641449" w:rsidTr="00641449">
        <w:tc>
          <w:tcPr>
            <w:tcW w:w="4148" w:type="dxa"/>
          </w:tcPr>
          <w:p w:rsidR="00641449" w:rsidRDefault="00641449" w:rsidP="00641449">
            <w:r w:rsidRPr="002500A4">
              <w:rPr>
                <w:b/>
                <w:bCs/>
              </w:rPr>
              <w:t>SubtitleWidget</w:t>
            </w:r>
          </w:p>
        </w:tc>
        <w:tc>
          <w:tcPr>
            <w:tcW w:w="4148" w:type="dxa"/>
          </w:tcPr>
          <w:p w:rsidR="00E72CD1" w:rsidRDefault="00E72CD1" w:rsidP="00E72CD1">
            <w:r w:rsidRPr="00E72CD1">
              <w:rPr>
                <w:b/>
                <w:bCs/>
              </w:rPr>
              <w:t>Texte secondaire :</w:t>
            </w:r>
            <w:r>
              <w:t xml:space="preserve"> Recevez des suggestions basées sur vos goûts, pour ne jamais manquer une image qui vous correspond.</w:t>
            </w:r>
          </w:p>
          <w:p w:rsidR="00641449" w:rsidRDefault="00E72CD1" w:rsidP="00E72CD1">
            <w:r>
              <w:t>Même genre de propriétés que TitleWidget, mais avec un style différent.</w:t>
            </w:r>
          </w:p>
        </w:tc>
      </w:tr>
      <w:tr w:rsidR="00641449" w:rsidTr="00641449">
        <w:tc>
          <w:tcPr>
            <w:tcW w:w="4148" w:type="dxa"/>
          </w:tcPr>
          <w:p w:rsidR="00641449" w:rsidRDefault="00641449" w:rsidP="00641449">
            <w:r w:rsidRPr="002500A4">
              <w:rPr>
                <w:b/>
                <w:bCs/>
              </w:rPr>
              <w:t>SignInButtonWidget</w:t>
            </w:r>
          </w:p>
        </w:tc>
        <w:tc>
          <w:tcPr>
            <w:tcW w:w="4148" w:type="dxa"/>
          </w:tcPr>
          <w:p w:rsidR="00E72CD1" w:rsidRPr="00E72CD1" w:rsidRDefault="00E72CD1" w:rsidP="00E72CD1">
            <w:pPr>
              <w:rPr>
                <w:b/>
                <w:bCs/>
              </w:rPr>
            </w:pPr>
            <w:r w:rsidRPr="00E72CD1">
              <w:rPr>
                <w:b/>
                <w:bCs/>
              </w:rPr>
              <w:t>Bouton pour les options de connexion :</w:t>
            </w:r>
          </w:p>
          <w:p w:rsidR="00E72CD1" w:rsidRDefault="00E72CD1" w:rsidP="00E72CD1">
            <w:pPr>
              <w:pStyle w:val="Paragraphedeliste"/>
              <w:numPr>
                <w:ilvl w:val="0"/>
                <w:numId w:val="41"/>
              </w:numPr>
            </w:pPr>
            <w:r>
              <w:t>Continuer avec Google</w:t>
            </w:r>
          </w:p>
          <w:p w:rsidR="00E72CD1" w:rsidRDefault="00E72CD1" w:rsidP="00E72CD1">
            <w:pPr>
              <w:pStyle w:val="Paragraphedeliste"/>
              <w:numPr>
                <w:ilvl w:val="0"/>
                <w:numId w:val="42"/>
              </w:numPr>
            </w:pPr>
            <w:r>
              <w:lastRenderedPageBreak/>
              <w:t>Continuer avec Apple</w:t>
            </w:r>
          </w:p>
          <w:p w:rsidR="00E72CD1" w:rsidRDefault="00E72CD1" w:rsidP="00E72CD1">
            <w:pPr>
              <w:pStyle w:val="Paragraphedeliste"/>
              <w:numPr>
                <w:ilvl w:val="0"/>
                <w:numId w:val="42"/>
              </w:numPr>
            </w:pPr>
            <w:r>
              <w:t>S'inscrire avec un email</w:t>
            </w:r>
          </w:p>
          <w:p w:rsidR="00E72CD1" w:rsidRDefault="00E72CD1" w:rsidP="00E72CD1">
            <w:pPr>
              <w:pStyle w:val="Paragraphedeliste"/>
              <w:numPr>
                <w:ilvl w:val="0"/>
                <w:numId w:val="42"/>
              </w:numPr>
            </w:pPr>
            <w:r>
              <w:t>Se connecter avec email</w:t>
            </w:r>
          </w:p>
          <w:p w:rsidR="00E72CD1" w:rsidRPr="00E72CD1" w:rsidRDefault="00E72CD1" w:rsidP="00E72CD1">
            <w:pPr>
              <w:rPr>
                <w:b/>
                <w:bCs/>
              </w:rPr>
            </w:pPr>
            <w:r w:rsidRPr="00E72CD1">
              <w:rPr>
                <w:b/>
                <w:bCs/>
              </w:rPr>
              <w:t>Ce qu'il doit avoir :</w:t>
            </w:r>
          </w:p>
          <w:p w:rsidR="00E72CD1" w:rsidRDefault="00E72CD1" w:rsidP="00E72CD1">
            <w:pPr>
              <w:pStyle w:val="Paragraphedeliste"/>
              <w:numPr>
                <w:ilvl w:val="0"/>
                <w:numId w:val="43"/>
              </w:numPr>
            </w:pPr>
            <w:r>
              <w:t>Une icône (si besoin).</w:t>
            </w:r>
          </w:p>
          <w:p w:rsidR="00E72CD1" w:rsidRDefault="00E72CD1" w:rsidP="00E72CD1">
            <w:pPr>
              <w:pStyle w:val="Paragraphedeliste"/>
              <w:numPr>
                <w:ilvl w:val="0"/>
                <w:numId w:val="43"/>
              </w:numPr>
            </w:pPr>
            <w:r>
              <w:t>Un texte.</w:t>
            </w:r>
          </w:p>
          <w:p w:rsidR="00641449" w:rsidRDefault="00E72CD1" w:rsidP="00E72CD1">
            <w:pPr>
              <w:pStyle w:val="Paragraphedeliste"/>
              <w:numPr>
                <w:ilvl w:val="0"/>
                <w:numId w:val="43"/>
              </w:numPr>
            </w:pPr>
            <w:r>
              <w:t>Une action quand on clique dessus (onPressed).</w:t>
            </w:r>
          </w:p>
        </w:tc>
      </w:tr>
      <w:tr w:rsidR="00641449" w:rsidTr="00641449">
        <w:tc>
          <w:tcPr>
            <w:tcW w:w="4148" w:type="dxa"/>
          </w:tcPr>
          <w:p w:rsidR="00641449" w:rsidRDefault="00641449" w:rsidP="00641449">
            <w:r w:rsidRPr="002500A4">
              <w:rPr>
                <w:b/>
                <w:bCs/>
              </w:rPr>
              <w:lastRenderedPageBreak/>
              <w:t>ButtonGroupWidget</w:t>
            </w:r>
          </w:p>
        </w:tc>
        <w:tc>
          <w:tcPr>
            <w:tcW w:w="4148" w:type="dxa"/>
          </w:tcPr>
          <w:p w:rsidR="00641449" w:rsidRPr="002500A4" w:rsidRDefault="00641449" w:rsidP="0052571D">
            <w:pPr>
              <w:pStyle w:val="Paragraphedeliste"/>
              <w:numPr>
                <w:ilvl w:val="0"/>
                <w:numId w:val="46"/>
              </w:numPr>
            </w:pPr>
            <w:r w:rsidRPr="002500A4">
              <w:t xml:space="preserve">Contient les différents boutons d'inscription/connexion (utilise </w:t>
            </w:r>
            <w:r w:rsidRPr="0052571D">
              <w:rPr>
                <w:b/>
                <w:bCs/>
                <w:color w:val="auto"/>
              </w:rPr>
              <w:t>SignInButtonWidget</w:t>
            </w:r>
            <w:r w:rsidRPr="0052571D">
              <w:rPr>
                <w:color w:val="auto"/>
              </w:rPr>
              <w:t xml:space="preserve"> </w:t>
            </w:r>
            <w:r w:rsidRPr="002500A4">
              <w:t>pour chaque bouton).</w:t>
            </w:r>
          </w:p>
          <w:p w:rsidR="00641449" w:rsidRPr="002500A4" w:rsidRDefault="00641449" w:rsidP="0052571D">
            <w:pPr>
              <w:pStyle w:val="Paragraphedeliste"/>
              <w:numPr>
                <w:ilvl w:val="0"/>
                <w:numId w:val="46"/>
              </w:numPr>
            </w:pPr>
            <w:r w:rsidRPr="002500A4">
              <w:t>Gère l'espacement entre les boutons.</w:t>
            </w:r>
          </w:p>
          <w:p w:rsidR="00641449" w:rsidRDefault="00641449" w:rsidP="00641449"/>
        </w:tc>
      </w:tr>
      <w:tr w:rsidR="00641449" w:rsidTr="00641449">
        <w:tc>
          <w:tcPr>
            <w:tcW w:w="4148" w:type="dxa"/>
          </w:tcPr>
          <w:p w:rsidR="00641449" w:rsidRPr="002500A4" w:rsidRDefault="00641449" w:rsidP="00641449">
            <w:pPr>
              <w:rPr>
                <w:b/>
                <w:bCs/>
              </w:rPr>
            </w:pPr>
            <w:r w:rsidRPr="002500A4">
              <w:rPr>
                <w:b/>
                <w:bCs/>
              </w:rPr>
              <w:t>ScreenWrapperWidget</w:t>
            </w:r>
          </w:p>
        </w:tc>
        <w:tc>
          <w:tcPr>
            <w:tcW w:w="4148" w:type="dxa"/>
          </w:tcPr>
          <w:p w:rsidR="00E72CD1" w:rsidRDefault="00E72CD1" w:rsidP="0052571D">
            <w:pPr>
              <w:pStyle w:val="Paragraphedeliste"/>
              <w:numPr>
                <w:ilvl w:val="0"/>
                <w:numId w:val="45"/>
              </w:numPr>
            </w:pPr>
            <w:r>
              <w:t>Gère toute la disposition de l’écran.</w:t>
            </w:r>
          </w:p>
          <w:p w:rsidR="00E72CD1" w:rsidRDefault="00E72CD1" w:rsidP="0052571D">
            <w:pPr>
              <w:pStyle w:val="Paragraphedeliste"/>
              <w:numPr>
                <w:ilvl w:val="0"/>
                <w:numId w:val="45"/>
              </w:numPr>
            </w:pPr>
            <w:r>
              <w:t>Dispose les éléments en colonne.</w:t>
            </w:r>
          </w:p>
          <w:p w:rsidR="00641449" w:rsidRDefault="00E72CD1" w:rsidP="0052571D">
            <w:pPr>
              <w:pStyle w:val="Paragraphedeliste"/>
              <w:numPr>
                <w:ilvl w:val="0"/>
                <w:numId w:val="45"/>
              </w:numPr>
            </w:pPr>
            <w:r>
              <w:t xml:space="preserve">Ajoute des marges, des espacements et des </w:t>
            </w:r>
            <w:proofErr w:type="spellStart"/>
            <w:r>
              <w:t>paddings</w:t>
            </w:r>
            <w:proofErr w:type="spellEnd"/>
            <w:r>
              <w:t>.</w:t>
            </w:r>
          </w:p>
        </w:tc>
      </w:tr>
    </w:tbl>
    <w:p w:rsidR="002500A4" w:rsidRPr="002500A4" w:rsidRDefault="002500A4" w:rsidP="002500A4"/>
    <w:p w:rsidR="003E6820" w:rsidRDefault="003E6820" w:rsidP="003E6820">
      <w:pPr>
        <w:pStyle w:val="Titre3"/>
        <w:ind w:firstLine="720"/>
      </w:pPr>
      <w:r>
        <w:t xml:space="preserve">b. </w:t>
      </w:r>
      <w:proofErr w:type="spellStart"/>
      <w:r w:rsidRPr="003E6820">
        <w:t>Create</w:t>
      </w:r>
      <w:proofErr w:type="spellEnd"/>
      <w:r w:rsidRPr="003E6820">
        <w:t xml:space="preserve"> account screen</w:t>
      </w:r>
    </w:p>
    <w:p w:rsidR="003E6820" w:rsidRDefault="003E6820" w:rsidP="003E6820"/>
    <w:p w:rsidR="003E6820" w:rsidRDefault="003E6820" w:rsidP="003E6820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720850" cy="3829406"/>
            <wp:effectExtent l="0" t="0" r="0" b="0"/>
            <wp:docPr id="1302633603" name="Image 4" descr="Une image contenant texte, Téléphone mobile, capture d’écran, Appareil de communic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33603" name="Image 4" descr="Une image contenant texte, Téléphone mobile, capture d’écran, Appareil de communica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744" cy="387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="00B304C2">
        <w:rPr>
          <w:noProof/>
        </w:rPr>
        <w:t xml:space="preserve">           </w:t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>
            <wp:extent cx="1733474" cy="3857495"/>
            <wp:effectExtent l="0" t="0" r="635" b="0"/>
            <wp:docPr id="940935210" name="Image 5" descr="Une image contenant texte, capture d’écran, Téléphone mobile, Appareil 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35210" name="Image 5" descr="Une image contenant texte, capture d’écran, Téléphone mobile, Appareil mobi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344" cy="39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C2" w:rsidRDefault="00B304C2" w:rsidP="003E6820">
      <w:pPr>
        <w:jc w:val="center"/>
      </w:pPr>
    </w:p>
    <w:p w:rsidR="003E6820" w:rsidRDefault="009569F0" w:rsidP="00B304C2">
      <w:pPr>
        <w:pStyle w:val="Paragraphedeliste"/>
        <w:numPr>
          <w:ilvl w:val="0"/>
          <w:numId w:val="50"/>
        </w:numPr>
      </w:pPr>
      <w:r>
        <w:lastRenderedPageBreak/>
        <w:t>Screen</w:t>
      </w:r>
    </w:p>
    <w:p w:rsidR="00B304C2" w:rsidRDefault="00B304C2" w:rsidP="00B304C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69F0" w:rsidTr="009569F0">
        <w:tc>
          <w:tcPr>
            <w:tcW w:w="4148" w:type="dxa"/>
          </w:tcPr>
          <w:p w:rsidR="009569F0" w:rsidRDefault="009569F0" w:rsidP="009569F0">
            <w:r>
              <w:t>Widget</w:t>
            </w:r>
          </w:p>
        </w:tc>
        <w:tc>
          <w:tcPr>
            <w:tcW w:w="4148" w:type="dxa"/>
          </w:tcPr>
          <w:p w:rsidR="009569F0" w:rsidRDefault="0086347F" w:rsidP="009569F0">
            <w:r w:rsidRPr="0086347F">
              <w:rPr>
                <w:b/>
                <w:bCs/>
              </w:rPr>
              <w:t>Description</w:t>
            </w:r>
          </w:p>
        </w:tc>
      </w:tr>
      <w:tr w:rsidR="009569F0" w:rsidTr="009569F0">
        <w:tc>
          <w:tcPr>
            <w:tcW w:w="4148" w:type="dxa"/>
          </w:tcPr>
          <w:p w:rsidR="009569F0" w:rsidRDefault="009569F0" w:rsidP="009569F0">
            <w:r w:rsidRPr="009569F0">
              <w:t>HeaderWidget</w:t>
            </w:r>
          </w:p>
        </w:tc>
        <w:tc>
          <w:tcPr>
            <w:tcW w:w="4148" w:type="dxa"/>
          </w:tcPr>
          <w:p w:rsidR="009569F0" w:rsidRPr="009569F0" w:rsidRDefault="009569F0" w:rsidP="009569F0">
            <w:r w:rsidRPr="009569F0">
              <w:t>Affiche le texte "</w:t>
            </w:r>
            <w:proofErr w:type="gramStart"/>
            <w:r w:rsidRPr="009569F0">
              <w:t>Hey!</w:t>
            </w:r>
            <w:proofErr w:type="gramEnd"/>
            <w:r w:rsidRPr="009569F0">
              <w:t>" en grand et "Merci de vous joindre à nous!" en dessous.</w:t>
            </w:r>
          </w:p>
          <w:p w:rsidR="009569F0" w:rsidRDefault="009569F0" w:rsidP="009569F0">
            <w:r w:rsidRPr="009569F0">
              <w:t>Peut inclure des propriétés pour personnaliser la police, la taille, et l'alignement.</w:t>
            </w:r>
          </w:p>
        </w:tc>
      </w:tr>
      <w:tr w:rsidR="009569F0" w:rsidTr="009569F0">
        <w:tc>
          <w:tcPr>
            <w:tcW w:w="4148" w:type="dxa"/>
          </w:tcPr>
          <w:p w:rsidR="009569F0" w:rsidRDefault="009569F0" w:rsidP="009569F0">
            <w:pPr>
              <w:jc w:val="both"/>
            </w:pPr>
            <w:r w:rsidRPr="009569F0">
              <w:t>TextFieldWidget</w:t>
            </w:r>
          </w:p>
        </w:tc>
        <w:tc>
          <w:tcPr>
            <w:tcW w:w="4148" w:type="dxa"/>
          </w:tcPr>
          <w:p w:rsidR="009569F0" w:rsidRPr="00B304C2" w:rsidRDefault="009569F0" w:rsidP="009569F0">
            <w:pPr>
              <w:rPr>
                <w:b/>
                <w:bCs/>
              </w:rPr>
            </w:pPr>
            <w:r w:rsidRPr="00B304C2">
              <w:rPr>
                <w:b/>
                <w:bCs/>
              </w:rPr>
              <w:t>Pour le champ email :</w:t>
            </w:r>
          </w:p>
          <w:p w:rsidR="009569F0" w:rsidRDefault="009569F0" w:rsidP="009569F0">
            <w:r>
              <w:t>Placeholder : exemple@email.com.</w:t>
            </w:r>
          </w:p>
          <w:p w:rsidR="009569F0" w:rsidRDefault="009569F0" w:rsidP="009569F0">
            <w:r>
              <w:t>Icône facultative pour représenter l'email.</w:t>
            </w:r>
          </w:p>
          <w:p w:rsidR="009569F0" w:rsidRPr="00B304C2" w:rsidRDefault="009569F0" w:rsidP="009569F0">
            <w:pPr>
              <w:rPr>
                <w:b/>
                <w:bCs/>
              </w:rPr>
            </w:pPr>
            <w:r w:rsidRPr="00B304C2">
              <w:rPr>
                <w:b/>
                <w:bCs/>
              </w:rPr>
              <w:t>Pour le champ mot de passe :</w:t>
            </w:r>
          </w:p>
          <w:p w:rsidR="009569F0" w:rsidRDefault="009569F0" w:rsidP="009569F0">
            <w:r>
              <w:t>Placeholder : Mot de passe.</w:t>
            </w:r>
          </w:p>
          <w:p w:rsidR="009569F0" w:rsidRDefault="009569F0" w:rsidP="009569F0">
            <w:r>
              <w:t>Icône pour afficher/masquer le mot de passe.</w:t>
            </w:r>
          </w:p>
          <w:p w:rsidR="009569F0" w:rsidRDefault="009569F0" w:rsidP="009569F0">
            <w:r>
              <w:t>Pour le champ de confirmation du mot de passe :</w:t>
            </w:r>
          </w:p>
          <w:p w:rsidR="009569F0" w:rsidRDefault="009569F0" w:rsidP="009569F0">
            <w:r>
              <w:t>Placeholder : Confirmez le mot de passe.</w:t>
            </w:r>
          </w:p>
        </w:tc>
      </w:tr>
      <w:tr w:rsidR="009569F0" w:rsidTr="009569F0">
        <w:tc>
          <w:tcPr>
            <w:tcW w:w="4148" w:type="dxa"/>
          </w:tcPr>
          <w:p w:rsidR="009569F0" w:rsidRDefault="009569F0" w:rsidP="009569F0">
            <w:r w:rsidRPr="009569F0">
              <w:t>HelperTextWidget</w:t>
            </w:r>
          </w:p>
        </w:tc>
        <w:tc>
          <w:tcPr>
            <w:tcW w:w="4148" w:type="dxa"/>
          </w:tcPr>
          <w:p w:rsidR="009569F0" w:rsidRDefault="009569F0" w:rsidP="009569F0">
            <w:r w:rsidRPr="00B304C2">
              <w:rPr>
                <w:b/>
                <w:bCs/>
              </w:rPr>
              <w:t>Affiche :</w:t>
            </w:r>
            <w:r>
              <w:t xml:space="preserve"> Appuyez ici pour confirmer votre email.</w:t>
            </w:r>
          </w:p>
          <w:p w:rsidR="009569F0" w:rsidRDefault="009569F0" w:rsidP="009569F0">
            <w:r>
              <w:t>Petit texte en bas pour guider l'utilisateur.</w:t>
            </w:r>
          </w:p>
        </w:tc>
      </w:tr>
      <w:tr w:rsidR="009569F0" w:rsidTr="009569F0">
        <w:tc>
          <w:tcPr>
            <w:tcW w:w="4148" w:type="dxa"/>
          </w:tcPr>
          <w:p w:rsidR="009569F0" w:rsidRDefault="009569F0" w:rsidP="009569F0">
            <w:r w:rsidRPr="009569F0">
              <w:t>ButtonWidget</w:t>
            </w:r>
          </w:p>
        </w:tc>
        <w:tc>
          <w:tcPr>
            <w:tcW w:w="4148" w:type="dxa"/>
          </w:tcPr>
          <w:p w:rsidR="009569F0" w:rsidRDefault="009569F0" w:rsidP="009569F0">
            <w:r w:rsidRPr="00B304C2">
              <w:rPr>
                <w:b/>
                <w:bCs/>
              </w:rPr>
              <w:t>Texte :</w:t>
            </w:r>
            <w:r>
              <w:t xml:space="preserve"> Créer un compte.</w:t>
            </w:r>
          </w:p>
          <w:p w:rsidR="009569F0" w:rsidRDefault="009569F0" w:rsidP="009569F0">
            <w:r>
              <w:t>Inclut une fonction onPressed.</w:t>
            </w:r>
          </w:p>
        </w:tc>
      </w:tr>
      <w:tr w:rsidR="009569F0" w:rsidTr="009569F0">
        <w:tc>
          <w:tcPr>
            <w:tcW w:w="4148" w:type="dxa"/>
          </w:tcPr>
          <w:p w:rsidR="009569F0" w:rsidRDefault="009569F0" w:rsidP="009569F0"/>
        </w:tc>
        <w:tc>
          <w:tcPr>
            <w:tcW w:w="4148" w:type="dxa"/>
          </w:tcPr>
          <w:p w:rsidR="009569F0" w:rsidRDefault="009569F0" w:rsidP="009569F0"/>
        </w:tc>
      </w:tr>
    </w:tbl>
    <w:p w:rsidR="009569F0" w:rsidRDefault="009569F0" w:rsidP="009569F0">
      <w:r w:rsidRPr="009569F0">
        <w:t>Bottom Sheet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69F0" w:rsidTr="009569F0">
        <w:tc>
          <w:tcPr>
            <w:tcW w:w="4148" w:type="dxa"/>
          </w:tcPr>
          <w:p w:rsidR="009569F0" w:rsidRDefault="009569F0" w:rsidP="009569F0">
            <w:r>
              <w:t>Widget</w:t>
            </w:r>
          </w:p>
        </w:tc>
        <w:tc>
          <w:tcPr>
            <w:tcW w:w="4148" w:type="dxa"/>
          </w:tcPr>
          <w:p w:rsidR="009569F0" w:rsidRDefault="0086347F" w:rsidP="009569F0">
            <w:r w:rsidRPr="0086347F">
              <w:rPr>
                <w:b/>
                <w:bCs/>
              </w:rPr>
              <w:t>Description</w:t>
            </w:r>
          </w:p>
        </w:tc>
      </w:tr>
      <w:tr w:rsidR="009569F0" w:rsidTr="009569F0">
        <w:tc>
          <w:tcPr>
            <w:tcW w:w="4148" w:type="dxa"/>
          </w:tcPr>
          <w:p w:rsidR="009569F0" w:rsidRDefault="009569F0" w:rsidP="009569F0">
            <w:r w:rsidRPr="009569F0">
              <w:t>HeaderWidget</w:t>
            </w:r>
          </w:p>
        </w:tc>
        <w:tc>
          <w:tcPr>
            <w:tcW w:w="4148" w:type="dxa"/>
          </w:tcPr>
          <w:p w:rsidR="009569F0" w:rsidRDefault="009569F0" w:rsidP="009569F0">
            <w:r>
              <w:t>Affiche le texte principal en haut de l’écran :</w:t>
            </w:r>
          </w:p>
          <w:p w:rsidR="009569F0" w:rsidRDefault="009569F0" w:rsidP="009569F0">
            <w:proofErr w:type="gramStart"/>
            <w:r>
              <w:t>Hey!</w:t>
            </w:r>
            <w:proofErr w:type="gramEnd"/>
          </w:p>
          <w:p w:rsidR="009569F0" w:rsidRDefault="009569F0" w:rsidP="009569F0">
            <w:r>
              <w:t xml:space="preserve">Merci de vous joindre à </w:t>
            </w:r>
            <w:proofErr w:type="gramStart"/>
            <w:r>
              <w:t>nous!</w:t>
            </w:r>
            <w:proofErr w:type="gramEnd"/>
          </w:p>
          <w:p w:rsidR="009569F0" w:rsidRDefault="009569F0" w:rsidP="009569F0">
            <w:r>
              <w:t>Reste en dehors du Bottom Sheet.</w:t>
            </w:r>
          </w:p>
        </w:tc>
      </w:tr>
      <w:tr w:rsidR="009569F0" w:rsidTr="009569F0">
        <w:tc>
          <w:tcPr>
            <w:tcW w:w="4148" w:type="dxa"/>
          </w:tcPr>
          <w:p w:rsidR="009569F0" w:rsidRDefault="009569F0" w:rsidP="009569F0">
            <w:r w:rsidRPr="009569F0">
              <w:t>BottomSheetWidget</w:t>
            </w:r>
          </w:p>
        </w:tc>
        <w:tc>
          <w:tcPr>
            <w:tcW w:w="4148" w:type="dxa"/>
          </w:tcPr>
          <w:p w:rsidR="009569F0" w:rsidRDefault="009569F0" w:rsidP="009569F0">
            <w:r>
              <w:t>Contient les éléments suivants :</w:t>
            </w:r>
          </w:p>
          <w:p w:rsidR="009569F0" w:rsidRDefault="009569F0" w:rsidP="009569F0">
            <w:r>
              <w:t>MessageWidget</w:t>
            </w:r>
          </w:p>
          <w:p w:rsidR="009569F0" w:rsidRDefault="009569F0" w:rsidP="009569F0">
            <w:r>
              <w:t>Texte :</w:t>
            </w:r>
          </w:p>
          <w:p w:rsidR="009569F0" w:rsidRDefault="009569F0" w:rsidP="009569F0">
            <w:r>
              <w:t>Vérifiez vos emails ! Un message de confirmation de votre adresse email vous attend. Revenez après avoir cliqué sur le lien.</w:t>
            </w:r>
          </w:p>
          <w:p w:rsidR="009569F0" w:rsidRDefault="009569F0" w:rsidP="009569F0">
            <w:r>
              <w:t>Propriétés : personnalisation de l’alignement et du style.</w:t>
            </w:r>
          </w:p>
          <w:p w:rsidR="009569F0" w:rsidRDefault="009569F0" w:rsidP="009569F0">
            <w:proofErr w:type="spellStart"/>
            <w:r>
              <w:t>IconWidget</w:t>
            </w:r>
            <w:proofErr w:type="spellEnd"/>
          </w:p>
          <w:p w:rsidR="009569F0" w:rsidRDefault="009569F0" w:rsidP="009569F0">
            <w:r>
              <w:t>Icône de validation (checkmark).</w:t>
            </w:r>
          </w:p>
          <w:p w:rsidR="009569F0" w:rsidRDefault="009569F0" w:rsidP="009569F0">
            <w:r>
              <w:t>Style simple et centré.</w:t>
            </w:r>
          </w:p>
        </w:tc>
      </w:tr>
      <w:tr w:rsidR="009569F0" w:rsidTr="009569F0">
        <w:tc>
          <w:tcPr>
            <w:tcW w:w="4148" w:type="dxa"/>
          </w:tcPr>
          <w:p w:rsidR="009569F0" w:rsidRDefault="009569F0" w:rsidP="009569F0">
            <w:r w:rsidRPr="009569F0">
              <w:lastRenderedPageBreak/>
              <w:t>ScreenWrapperWidget</w:t>
            </w:r>
          </w:p>
        </w:tc>
        <w:tc>
          <w:tcPr>
            <w:tcW w:w="4148" w:type="dxa"/>
          </w:tcPr>
          <w:p w:rsidR="009569F0" w:rsidRDefault="009569F0" w:rsidP="009569F0">
            <w:r w:rsidRPr="009569F0">
              <w:t>Gère l’agencement global de l’écran, avec la séparation entre la partie statique (HeaderWidget) et le Bottom Sheet.</w:t>
            </w:r>
          </w:p>
        </w:tc>
      </w:tr>
    </w:tbl>
    <w:p w:rsidR="009569F0" w:rsidRDefault="009569F0" w:rsidP="009569F0"/>
    <w:p w:rsidR="00D062E1" w:rsidRDefault="00D062E1" w:rsidP="00D062E1">
      <w:pPr>
        <w:pStyle w:val="Paragraphedeliste"/>
        <w:numPr>
          <w:ilvl w:val="1"/>
          <w:numId w:val="23"/>
        </w:numPr>
      </w:pPr>
      <w:proofErr w:type="spellStart"/>
      <w:r>
        <w:t>LoginScreen</w:t>
      </w:r>
      <w:proofErr w:type="spellEnd"/>
    </w:p>
    <w:p w:rsidR="00D062E1" w:rsidRDefault="00D062E1" w:rsidP="00D062E1">
      <w:r>
        <w:rPr>
          <w:noProof/>
        </w:rPr>
        <w:drawing>
          <wp:inline distT="0" distB="0" distL="0" distR="0">
            <wp:extent cx="1793786" cy="3991707"/>
            <wp:effectExtent l="0" t="0" r="0" b="0"/>
            <wp:docPr id="19098290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0" cy="401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</w:t>
      </w:r>
      <w:r w:rsidRPr="00D062E1">
        <w:t xml:space="preserve"> </w:t>
      </w:r>
      <w:r>
        <w:rPr>
          <w:noProof/>
        </w:rPr>
        <w:drawing>
          <wp:inline distT="0" distB="0" distL="0" distR="0">
            <wp:extent cx="1780615" cy="3962400"/>
            <wp:effectExtent l="0" t="0" r="0" b="0"/>
            <wp:docPr id="227028816" name="Image 2" descr="Une image contenant texte, Téléphone mobile, capture d’écran, Appareil 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28816" name="Image 2" descr="Une image contenant texte, Téléphone mobile, capture d’écran, Appareil mobi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352" cy="399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62E1" w:rsidTr="00323EEA">
        <w:tc>
          <w:tcPr>
            <w:tcW w:w="4148" w:type="dxa"/>
          </w:tcPr>
          <w:p w:rsidR="00D062E1" w:rsidRDefault="0086347F" w:rsidP="00323EEA">
            <w:r w:rsidRPr="0086347F">
              <w:rPr>
                <w:b/>
                <w:bCs/>
              </w:rPr>
              <w:t>Widget</w:t>
            </w:r>
          </w:p>
        </w:tc>
        <w:tc>
          <w:tcPr>
            <w:tcW w:w="4148" w:type="dxa"/>
          </w:tcPr>
          <w:p w:rsidR="00D062E1" w:rsidRDefault="0086347F" w:rsidP="00323EEA">
            <w:r w:rsidRPr="0086347F">
              <w:rPr>
                <w:b/>
                <w:bCs/>
              </w:rPr>
              <w:t>Description</w:t>
            </w:r>
          </w:p>
        </w:tc>
      </w:tr>
      <w:tr w:rsidR="00D062E1" w:rsidTr="00323EEA">
        <w:tc>
          <w:tcPr>
            <w:tcW w:w="4148" w:type="dxa"/>
          </w:tcPr>
          <w:p w:rsidR="00D062E1" w:rsidRDefault="00D062E1" w:rsidP="00323EEA">
            <w:r w:rsidRPr="009569F0">
              <w:t>HeaderWidget</w:t>
            </w:r>
          </w:p>
        </w:tc>
        <w:tc>
          <w:tcPr>
            <w:tcW w:w="4148" w:type="dxa"/>
          </w:tcPr>
          <w:p w:rsidR="00D062E1" w:rsidRPr="009569F0" w:rsidRDefault="00D062E1" w:rsidP="00323EEA">
            <w:r w:rsidRPr="009569F0">
              <w:t>Affiche le texte "</w:t>
            </w:r>
            <w:r w:rsidR="00B304C2">
              <w:t>Bienvenue</w:t>
            </w:r>
            <w:r w:rsidRPr="009569F0">
              <w:t>!" en grand et "Merci de vous joindre à nous!" en dessous.</w:t>
            </w:r>
          </w:p>
          <w:p w:rsidR="00D062E1" w:rsidRDefault="00D062E1" w:rsidP="00323EEA">
            <w:r w:rsidRPr="009569F0">
              <w:t>Peut inclure des propriétés pour personnaliser la police, la taille, et l'alignement.</w:t>
            </w:r>
          </w:p>
        </w:tc>
      </w:tr>
      <w:tr w:rsidR="00D062E1" w:rsidTr="00323EEA">
        <w:tc>
          <w:tcPr>
            <w:tcW w:w="4148" w:type="dxa"/>
          </w:tcPr>
          <w:p w:rsidR="00D062E1" w:rsidRDefault="00D062E1" w:rsidP="00323EEA">
            <w:pPr>
              <w:jc w:val="both"/>
            </w:pPr>
            <w:r w:rsidRPr="009569F0">
              <w:t>TextFieldWidget</w:t>
            </w:r>
          </w:p>
        </w:tc>
        <w:tc>
          <w:tcPr>
            <w:tcW w:w="4148" w:type="dxa"/>
          </w:tcPr>
          <w:p w:rsidR="00D062E1" w:rsidRPr="00B304C2" w:rsidRDefault="00D062E1" w:rsidP="00323EEA">
            <w:pPr>
              <w:rPr>
                <w:b/>
                <w:bCs/>
              </w:rPr>
            </w:pPr>
            <w:r w:rsidRPr="00B304C2">
              <w:rPr>
                <w:b/>
                <w:bCs/>
              </w:rPr>
              <w:t>Pour le champ email :</w:t>
            </w:r>
          </w:p>
          <w:p w:rsidR="00D062E1" w:rsidRDefault="00D062E1" w:rsidP="00323EEA">
            <w:r>
              <w:t>Placeholder : exemple@email.com.</w:t>
            </w:r>
          </w:p>
          <w:p w:rsidR="00D062E1" w:rsidRDefault="00D062E1" w:rsidP="00323EEA">
            <w:r>
              <w:t>Icône facultative pour représenter l'email.</w:t>
            </w:r>
          </w:p>
          <w:p w:rsidR="00D062E1" w:rsidRDefault="00D062E1" w:rsidP="00323EEA">
            <w:r>
              <w:t>Pour le champ mot de passe :</w:t>
            </w:r>
          </w:p>
          <w:p w:rsidR="00D062E1" w:rsidRDefault="00D062E1" w:rsidP="00323EEA">
            <w:r>
              <w:t>Placeholder : Mot de passe.</w:t>
            </w:r>
          </w:p>
          <w:p w:rsidR="00D062E1" w:rsidRDefault="00D062E1" w:rsidP="00323EEA">
            <w:r>
              <w:t>Icône pour afficher/masquer le mot de passe.</w:t>
            </w:r>
          </w:p>
          <w:p w:rsidR="00D062E1" w:rsidRDefault="00D062E1" w:rsidP="00323EEA">
            <w:r>
              <w:t>Pour le champ de confirmation du mot de passe :</w:t>
            </w:r>
          </w:p>
          <w:p w:rsidR="00D062E1" w:rsidRDefault="00D062E1" w:rsidP="00323EEA">
            <w:r>
              <w:t>Placeholder : Confirmez le mot de passe.</w:t>
            </w:r>
          </w:p>
        </w:tc>
      </w:tr>
      <w:tr w:rsidR="00D062E1" w:rsidTr="00323EEA">
        <w:tc>
          <w:tcPr>
            <w:tcW w:w="4148" w:type="dxa"/>
          </w:tcPr>
          <w:p w:rsidR="00D062E1" w:rsidRDefault="00D062E1" w:rsidP="00323EEA">
            <w:r w:rsidRPr="009569F0">
              <w:lastRenderedPageBreak/>
              <w:t>HelperTextWidget</w:t>
            </w:r>
          </w:p>
        </w:tc>
        <w:tc>
          <w:tcPr>
            <w:tcW w:w="4148" w:type="dxa"/>
          </w:tcPr>
          <w:p w:rsidR="00D062E1" w:rsidRDefault="00D062E1" w:rsidP="00323EEA">
            <w:r>
              <w:t>Affiche : Appuyez ici pour confirmer votre email.</w:t>
            </w:r>
          </w:p>
          <w:p w:rsidR="00D062E1" w:rsidRDefault="00B304C2" w:rsidP="00323EEA">
            <w:r>
              <w:t xml:space="preserve">Texte </w:t>
            </w:r>
            <w:proofErr w:type="spellStart"/>
            <w:r>
              <w:t>clicable</w:t>
            </w:r>
            <w:proofErr w:type="spellEnd"/>
            <w:r>
              <w:t xml:space="preserve"> pour guider l’utilisateur</w:t>
            </w:r>
            <w:r w:rsidR="00862E97">
              <w:t xml:space="preserve"> vers une page web et lui demander d’entrer son email pour pouvoir changer son mot de passe.</w:t>
            </w:r>
          </w:p>
        </w:tc>
      </w:tr>
      <w:tr w:rsidR="00D062E1" w:rsidTr="00323EEA">
        <w:tc>
          <w:tcPr>
            <w:tcW w:w="4148" w:type="dxa"/>
          </w:tcPr>
          <w:p w:rsidR="00D062E1" w:rsidRDefault="00D062E1" w:rsidP="00323EEA">
            <w:r w:rsidRPr="009569F0">
              <w:t>ButtonWidget</w:t>
            </w:r>
          </w:p>
        </w:tc>
        <w:tc>
          <w:tcPr>
            <w:tcW w:w="4148" w:type="dxa"/>
          </w:tcPr>
          <w:p w:rsidR="00D062E1" w:rsidRDefault="00D062E1" w:rsidP="00323EEA">
            <w:r>
              <w:t>Texte : Créer un compte.</w:t>
            </w:r>
          </w:p>
          <w:p w:rsidR="00D062E1" w:rsidRDefault="00D062E1" w:rsidP="00323EEA">
            <w:r>
              <w:t>Inclut une fonction onPressed.</w:t>
            </w:r>
          </w:p>
        </w:tc>
      </w:tr>
      <w:tr w:rsidR="00D062E1" w:rsidTr="00323EEA">
        <w:tc>
          <w:tcPr>
            <w:tcW w:w="4148" w:type="dxa"/>
          </w:tcPr>
          <w:p w:rsidR="00D062E1" w:rsidRDefault="00D062E1" w:rsidP="00323EEA"/>
        </w:tc>
        <w:tc>
          <w:tcPr>
            <w:tcW w:w="4148" w:type="dxa"/>
          </w:tcPr>
          <w:p w:rsidR="00D062E1" w:rsidRDefault="00D062E1" w:rsidP="00323EEA"/>
        </w:tc>
      </w:tr>
    </w:tbl>
    <w:p w:rsidR="009569F0" w:rsidRDefault="00D062E1" w:rsidP="009569F0">
      <w:proofErr w:type="spellStart"/>
      <w:r>
        <w:t>ButtomSheet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62E1" w:rsidTr="00323EEA">
        <w:tc>
          <w:tcPr>
            <w:tcW w:w="4148" w:type="dxa"/>
          </w:tcPr>
          <w:p w:rsidR="00D062E1" w:rsidRDefault="00D062E1" w:rsidP="00323EEA">
            <w:r>
              <w:t>Widget</w:t>
            </w:r>
          </w:p>
        </w:tc>
        <w:tc>
          <w:tcPr>
            <w:tcW w:w="4148" w:type="dxa"/>
          </w:tcPr>
          <w:p w:rsidR="00D062E1" w:rsidRDefault="00D062E1" w:rsidP="00323EEA">
            <w:r>
              <w:t>Rôle</w:t>
            </w:r>
          </w:p>
        </w:tc>
      </w:tr>
      <w:tr w:rsidR="00D062E1" w:rsidTr="00323EEA">
        <w:tc>
          <w:tcPr>
            <w:tcW w:w="4148" w:type="dxa"/>
          </w:tcPr>
          <w:p w:rsidR="00D062E1" w:rsidRDefault="00D062E1" w:rsidP="00323EEA">
            <w:r w:rsidRPr="009569F0">
              <w:t>HeaderWidget</w:t>
            </w:r>
          </w:p>
        </w:tc>
        <w:tc>
          <w:tcPr>
            <w:tcW w:w="4148" w:type="dxa"/>
          </w:tcPr>
          <w:p w:rsidR="00D062E1" w:rsidRDefault="00D062E1" w:rsidP="00323EEA">
            <w:r>
              <w:t>Affiche le texte principal en haut de l’écran :</w:t>
            </w:r>
          </w:p>
          <w:p w:rsidR="00D062E1" w:rsidRDefault="00D062E1" w:rsidP="00323EEA">
            <w:r>
              <w:t>Hey!</w:t>
            </w:r>
          </w:p>
          <w:p w:rsidR="00D062E1" w:rsidRDefault="00D062E1" w:rsidP="00323EEA">
            <w:r>
              <w:t>Merci de vous joindre à nous!</w:t>
            </w:r>
          </w:p>
          <w:p w:rsidR="00D062E1" w:rsidRDefault="00D062E1" w:rsidP="00323EEA">
            <w:r>
              <w:t>Reste en dehors du Bottom Sheet.</w:t>
            </w:r>
          </w:p>
        </w:tc>
      </w:tr>
      <w:tr w:rsidR="00D062E1" w:rsidTr="00323EEA">
        <w:tc>
          <w:tcPr>
            <w:tcW w:w="4148" w:type="dxa"/>
          </w:tcPr>
          <w:p w:rsidR="00D062E1" w:rsidRDefault="00D062E1" w:rsidP="00323EEA">
            <w:r w:rsidRPr="009569F0">
              <w:t>BottomSheetWidget</w:t>
            </w:r>
          </w:p>
        </w:tc>
        <w:tc>
          <w:tcPr>
            <w:tcW w:w="4148" w:type="dxa"/>
          </w:tcPr>
          <w:p w:rsidR="00D062E1" w:rsidRDefault="00D062E1" w:rsidP="00323EEA">
            <w:r>
              <w:t>Contient les éléments suivants :</w:t>
            </w:r>
          </w:p>
          <w:p w:rsidR="00D062E1" w:rsidRDefault="00D062E1" w:rsidP="00323EEA">
            <w:r>
              <w:t>MessageWidget</w:t>
            </w:r>
          </w:p>
          <w:p w:rsidR="00D062E1" w:rsidRDefault="00D062E1" w:rsidP="00323EEA">
            <w:r>
              <w:t>Texte :</w:t>
            </w:r>
          </w:p>
          <w:p w:rsidR="00D062E1" w:rsidRDefault="00D062E1" w:rsidP="00323EEA">
            <w:r>
              <w:t>Vérifiez vos emails ! Un message de confirmation de votre adresse email vous attend. Revenez après avoir cliqué sur le lien.</w:t>
            </w:r>
          </w:p>
          <w:p w:rsidR="00D062E1" w:rsidRDefault="00D062E1" w:rsidP="00323EEA">
            <w:r>
              <w:t>Propriétés : personnalisation de l’alignement et du style.</w:t>
            </w:r>
          </w:p>
          <w:p w:rsidR="00D062E1" w:rsidRDefault="00D062E1" w:rsidP="00323EEA">
            <w:proofErr w:type="spellStart"/>
            <w:r>
              <w:t>IconWidget</w:t>
            </w:r>
            <w:proofErr w:type="spellEnd"/>
          </w:p>
          <w:p w:rsidR="00D062E1" w:rsidRDefault="00D062E1" w:rsidP="00323EEA">
            <w:r>
              <w:t>Icône de validation (</w:t>
            </w:r>
            <w:proofErr w:type="spellStart"/>
            <w:r>
              <w:t>checkmark</w:t>
            </w:r>
            <w:proofErr w:type="spellEnd"/>
            <w:r>
              <w:t>).</w:t>
            </w:r>
          </w:p>
          <w:p w:rsidR="00D062E1" w:rsidRDefault="00D062E1" w:rsidP="00323EEA">
            <w:r>
              <w:t>Style simple et centré.</w:t>
            </w:r>
          </w:p>
        </w:tc>
      </w:tr>
      <w:tr w:rsidR="00D062E1" w:rsidTr="00323EEA">
        <w:tc>
          <w:tcPr>
            <w:tcW w:w="4148" w:type="dxa"/>
          </w:tcPr>
          <w:p w:rsidR="00D062E1" w:rsidRDefault="00D062E1" w:rsidP="00323EEA">
            <w:r w:rsidRPr="009569F0">
              <w:t>ScreenWrapperWidget</w:t>
            </w:r>
          </w:p>
        </w:tc>
        <w:tc>
          <w:tcPr>
            <w:tcW w:w="4148" w:type="dxa"/>
          </w:tcPr>
          <w:p w:rsidR="00D062E1" w:rsidRDefault="00D062E1" w:rsidP="00323EEA">
            <w:r w:rsidRPr="009569F0">
              <w:t>Gère l’agencement global de l’écran, avec la séparation entre la partie statique (HeaderWidget) et le Bottom Sheet.</w:t>
            </w:r>
          </w:p>
        </w:tc>
      </w:tr>
    </w:tbl>
    <w:p w:rsidR="00D062E1" w:rsidRDefault="00D062E1" w:rsidP="009569F0"/>
    <w:p w:rsidR="0086347F" w:rsidRDefault="0086347F" w:rsidP="009569F0"/>
    <w:p w:rsidR="0086347F" w:rsidRDefault="0086347F" w:rsidP="009569F0"/>
    <w:p w:rsidR="0086347F" w:rsidRDefault="0086347F" w:rsidP="009569F0"/>
    <w:p w:rsidR="0086347F" w:rsidRDefault="0086347F" w:rsidP="009569F0"/>
    <w:p w:rsidR="0086347F" w:rsidRDefault="0086347F" w:rsidP="009569F0"/>
    <w:p w:rsidR="0086347F" w:rsidRDefault="0086347F" w:rsidP="009569F0"/>
    <w:p w:rsidR="0086347F" w:rsidRDefault="0086347F" w:rsidP="009569F0"/>
    <w:p w:rsidR="0086347F" w:rsidRDefault="0086347F" w:rsidP="009569F0"/>
    <w:p w:rsidR="0086347F" w:rsidRDefault="0086347F" w:rsidP="009569F0"/>
    <w:p w:rsidR="00862E97" w:rsidRDefault="00862E97" w:rsidP="00862E97">
      <w:pPr>
        <w:pStyle w:val="Paragraphedeliste"/>
        <w:numPr>
          <w:ilvl w:val="1"/>
          <w:numId w:val="23"/>
        </w:numPr>
      </w:pPr>
      <w:proofErr w:type="spellStart"/>
      <w:r>
        <w:lastRenderedPageBreak/>
        <w:t>HomePageScreen</w:t>
      </w:r>
      <w:proofErr w:type="spellEnd"/>
    </w:p>
    <w:p w:rsidR="00862E97" w:rsidRDefault="00862E97" w:rsidP="00862E97">
      <w:pPr>
        <w:pStyle w:val="NormalWeb"/>
        <w:ind w:left="720"/>
        <w:jc w:val="center"/>
      </w:pPr>
      <w:r>
        <w:rPr>
          <w:noProof/>
        </w:rPr>
        <w:drawing>
          <wp:inline distT="0" distB="0" distL="0" distR="0">
            <wp:extent cx="2070100" cy="4605840"/>
            <wp:effectExtent l="0" t="0" r="6350" b="4445"/>
            <wp:docPr id="17823686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414" cy="463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7F" w:rsidRPr="0086347F" w:rsidRDefault="0086347F" w:rsidP="0086347F">
      <w:r w:rsidRPr="0086347F">
        <w:t>Pour cette page d'accueil d'une application de fond d'écran, voici une liste des widgets que tu vas devoir créer sous forme de tableau avec leurs descriptions 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0"/>
        <w:gridCol w:w="5946"/>
      </w:tblGrid>
      <w:tr w:rsidR="0086347F" w:rsidRPr="0086347F" w:rsidTr="0086347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6347F" w:rsidRPr="0086347F" w:rsidRDefault="0086347F" w:rsidP="0086347F">
            <w:pPr>
              <w:rPr>
                <w:b/>
                <w:bCs/>
              </w:rPr>
            </w:pPr>
            <w:r w:rsidRPr="0086347F">
              <w:rPr>
                <w:b/>
                <w:bCs/>
              </w:rPr>
              <w:t>Widget</w:t>
            </w:r>
          </w:p>
        </w:tc>
        <w:tc>
          <w:tcPr>
            <w:tcW w:w="0" w:type="auto"/>
            <w:vAlign w:val="center"/>
            <w:hideMark/>
          </w:tcPr>
          <w:p w:rsidR="0086347F" w:rsidRPr="0086347F" w:rsidRDefault="0086347F" w:rsidP="0086347F">
            <w:pPr>
              <w:rPr>
                <w:b/>
                <w:bCs/>
              </w:rPr>
            </w:pPr>
            <w:r w:rsidRPr="0086347F">
              <w:rPr>
                <w:b/>
                <w:bCs/>
              </w:rPr>
              <w:t>Description</w:t>
            </w:r>
          </w:p>
        </w:tc>
      </w:tr>
      <w:tr w:rsidR="0086347F" w:rsidRPr="0086347F" w:rsidTr="008634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347F" w:rsidRPr="0086347F" w:rsidRDefault="0086347F" w:rsidP="0086347F">
            <w:proofErr w:type="spellStart"/>
            <w:r w:rsidRPr="0086347F">
              <w:rPr>
                <w:b/>
                <w:bCs/>
              </w:rPr>
              <w:t>AppBar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6347F" w:rsidRPr="0086347F" w:rsidRDefault="0086347F" w:rsidP="0086347F">
            <w:r w:rsidRPr="0086347F">
              <w:t>Une barre supérieure contenant le champ de recherche et une icône de loupe pour lancer la recherche.</w:t>
            </w:r>
          </w:p>
        </w:tc>
      </w:tr>
      <w:tr w:rsidR="0086347F" w:rsidRPr="0086347F" w:rsidTr="008634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347F" w:rsidRPr="0086347F" w:rsidRDefault="0086347F" w:rsidP="0086347F">
            <w:proofErr w:type="spellStart"/>
            <w:r w:rsidRPr="0086347F">
              <w:rPr>
                <w:b/>
                <w:bCs/>
              </w:rPr>
              <w:t>SearchField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6347F" w:rsidRPr="0086347F" w:rsidRDefault="0086347F" w:rsidP="0086347F">
            <w:r w:rsidRPr="0086347F">
              <w:t>Un champ de texte pour permettre à l'utilisateur de taper des termes de recherche.</w:t>
            </w:r>
          </w:p>
        </w:tc>
      </w:tr>
      <w:tr w:rsidR="0086347F" w:rsidRPr="0086347F" w:rsidTr="008634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347F" w:rsidRPr="0086347F" w:rsidRDefault="0086347F" w:rsidP="0086347F">
            <w:proofErr w:type="spellStart"/>
            <w:r w:rsidRPr="0086347F">
              <w:rPr>
                <w:b/>
                <w:bCs/>
              </w:rPr>
              <w:t>CategoryChips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6347F" w:rsidRPr="0086347F" w:rsidRDefault="0086347F" w:rsidP="0086347F">
            <w:r w:rsidRPr="0086347F">
              <w:t>Une rangée de boutons (chips) pour les catégories comme "Tout", "Art", "Anime", "Abstrait", "Ciel".</w:t>
            </w:r>
          </w:p>
        </w:tc>
      </w:tr>
      <w:tr w:rsidR="0086347F" w:rsidRPr="0086347F" w:rsidTr="008634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347F" w:rsidRPr="0086347F" w:rsidRDefault="0086347F" w:rsidP="0086347F">
            <w:proofErr w:type="spellStart"/>
            <w:r w:rsidRPr="0086347F">
              <w:rPr>
                <w:b/>
                <w:bCs/>
              </w:rPr>
              <w:t>WallpaperGrid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6347F" w:rsidRPr="0086347F" w:rsidRDefault="0086347F" w:rsidP="0086347F">
            <w:r w:rsidRPr="0086347F">
              <w:t>Une grille pour afficher les images de fonds d'écran chargées depuis l'API.</w:t>
            </w:r>
          </w:p>
        </w:tc>
      </w:tr>
      <w:tr w:rsidR="0086347F" w:rsidRPr="0086347F" w:rsidTr="008634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347F" w:rsidRPr="0086347F" w:rsidRDefault="0086347F" w:rsidP="0086347F">
            <w:proofErr w:type="spellStart"/>
            <w:r w:rsidRPr="0086347F">
              <w:rPr>
                <w:b/>
                <w:bCs/>
              </w:rPr>
              <w:lastRenderedPageBreak/>
              <w:t>WallpaperCard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6347F" w:rsidRPr="0086347F" w:rsidRDefault="0086347F" w:rsidP="0086347F">
            <w:r w:rsidRPr="0086347F">
              <w:t>Un widget individuel pour afficher une image avec une icône de "favoris" (cœur).</w:t>
            </w:r>
          </w:p>
        </w:tc>
      </w:tr>
      <w:tr w:rsidR="0086347F" w:rsidRPr="0086347F" w:rsidTr="008634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347F" w:rsidRPr="0086347F" w:rsidRDefault="0086347F" w:rsidP="0086347F">
            <w:proofErr w:type="spellStart"/>
            <w:r w:rsidRPr="0086347F">
              <w:rPr>
                <w:b/>
                <w:bCs/>
              </w:rPr>
              <w:t>BottomNavigationBar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6347F" w:rsidRPr="0086347F" w:rsidRDefault="0086347F" w:rsidP="0086347F">
            <w:r w:rsidRPr="0086347F">
              <w:t>Une barre de navigation inférieure avec trois onglets : Accueil, Favoris, et Compte.</w:t>
            </w:r>
          </w:p>
        </w:tc>
      </w:tr>
      <w:tr w:rsidR="0086347F" w:rsidRPr="0086347F" w:rsidTr="008634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347F" w:rsidRPr="0086347F" w:rsidRDefault="0086347F" w:rsidP="0086347F">
            <w:proofErr w:type="spellStart"/>
            <w:r w:rsidRPr="0086347F">
              <w:rPr>
                <w:b/>
                <w:bCs/>
              </w:rPr>
              <w:t>FavoriteBadge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6347F" w:rsidRPr="0086347F" w:rsidRDefault="0086347F" w:rsidP="0086347F">
            <w:r w:rsidRPr="0086347F">
              <w:t>Un badge affichant le nombre de favoris non lus (par exemple, dans l'onglet Favoris).</w:t>
            </w:r>
          </w:p>
        </w:tc>
      </w:tr>
    </w:tbl>
    <w:p w:rsidR="0086347F" w:rsidRPr="0086347F" w:rsidRDefault="0086347F" w:rsidP="0086347F">
      <w:pPr>
        <w:rPr>
          <w:b/>
          <w:bCs/>
        </w:rPr>
      </w:pPr>
      <w:r w:rsidRPr="0086347F">
        <w:rPr>
          <w:b/>
          <w:bCs/>
        </w:rPr>
        <w:t>Explications des Widgets Dynamiques</w:t>
      </w:r>
    </w:p>
    <w:p w:rsidR="0086347F" w:rsidRPr="0086347F" w:rsidRDefault="0086347F" w:rsidP="0086347F">
      <w:pPr>
        <w:numPr>
          <w:ilvl w:val="0"/>
          <w:numId w:val="51"/>
        </w:numPr>
      </w:pPr>
      <w:proofErr w:type="spellStart"/>
      <w:r w:rsidRPr="0086347F">
        <w:rPr>
          <w:b/>
          <w:bCs/>
        </w:rPr>
        <w:t>WallpaperGrid</w:t>
      </w:r>
      <w:proofErr w:type="spellEnd"/>
      <w:r w:rsidRPr="0086347F">
        <w:t xml:space="preserve"> :</w:t>
      </w:r>
    </w:p>
    <w:p w:rsidR="0086347F" w:rsidRPr="0086347F" w:rsidRDefault="0086347F" w:rsidP="0086347F">
      <w:pPr>
        <w:numPr>
          <w:ilvl w:val="1"/>
          <w:numId w:val="51"/>
        </w:numPr>
      </w:pPr>
      <w:r w:rsidRPr="0086347F">
        <w:t xml:space="preserve">Utilise un </w:t>
      </w:r>
      <w:proofErr w:type="spellStart"/>
      <w:r w:rsidRPr="0086347F">
        <w:t>GridView</w:t>
      </w:r>
      <w:proofErr w:type="spellEnd"/>
      <w:r w:rsidRPr="0086347F">
        <w:t xml:space="preserve"> pour afficher les images sous forme de grille.</w:t>
      </w:r>
    </w:p>
    <w:p w:rsidR="0086347F" w:rsidRPr="0086347F" w:rsidRDefault="0086347F" w:rsidP="0086347F">
      <w:pPr>
        <w:numPr>
          <w:ilvl w:val="1"/>
          <w:numId w:val="51"/>
        </w:numPr>
      </w:pPr>
      <w:r w:rsidRPr="0086347F">
        <w:t>Charge les données dynamiquement via une API (par exemple, en paginant les résultats).</w:t>
      </w:r>
    </w:p>
    <w:p w:rsidR="0086347F" w:rsidRPr="0086347F" w:rsidRDefault="0086347F" w:rsidP="0086347F">
      <w:pPr>
        <w:numPr>
          <w:ilvl w:val="0"/>
          <w:numId w:val="51"/>
        </w:numPr>
      </w:pPr>
      <w:proofErr w:type="spellStart"/>
      <w:r w:rsidRPr="0086347F">
        <w:rPr>
          <w:b/>
          <w:bCs/>
        </w:rPr>
        <w:t>WallpaperCard</w:t>
      </w:r>
      <w:proofErr w:type="spellEnd"/>
      <w:r w:rsidRPr="0086347F">
        <w:t xml:space="preserve"> :</w:t>
      </w:r>
    </w:p>
    <w:p w:rsidR="0086347F" w:rsidRPr="0086347F" w:rsidRDefault="0086347F" w:rsidP="0086347F">
      <w:pPr>
        <w:numPr>
          <w:ilvl w:val="1"/>
          <w:numId w:val="51"/>
        </w:numPr>
      </w:pPr>
      <w:r w:rsidRPr="0086347F">
        <w:t xml:space="preserve">Contient : </w:t>
      </w:r>
    </w:p>
    <w:p w:rsidR="0086347F" w:rsidRPr="0086347F" w:rsidRDefault="0086347F" w:rsidP="0086347F">
      <w:pPr>
        <w:numPr>
          <w:ilvl w:val="2"/>
          <w:numId w:val="51"/>
        </w:numPr>
      </w:pPr>
      <w:r w:rsidRPr="0086347F">
        <w:t>Une image chargée depuis l'URL fournie par l'API.</w:t>
      </w:r>
    </w:p>
    <w:p w:rsidR="0086347F" w:rsidRPr="0086347F" w:rsidRDefault="0086347F" w:rsidP="0086347F">
      <w:pPr>
        <w:numPr>
          <w:ilvl w:val="2"/>
          <w:numId w:val="51"/>
        </w:numPr>
      </w:pPr>
      <w:r w:rsidRPr="0086347F">
        <w:t>Une icône de cœur cliquable pour ajouter ou retirer un fond d'écran des favoris.</w:t>
      </w:r>
    </w:p>
    <w:p w:rsidR="0086347F" w:rsidRPr="0086347F" w:rsidRDefault="0086347F" w:rsidP="0086347F">
      <w:pPr>
        <w:numPr>
          <w:ilvl w:val="0"/>
          <w:numId w:val="51"/>
        </w:numPr>
      </w:pPr>
      <w:proofErr w:type="spellStart"/>
      <w:r w:rsidRPr="0086347F">
        <w:rPr>
          <w:b/>
          <w:bCs/>
        </w:rPr>
        <w:t>CategoryChips</w:t>
      </w:r>
      <w:proofErr w:type="spellEnd"/>
      <w:r w:rsidRPr="0086347F">
        <w:t xml:space="preserve"> :</w:t>
      </w:r>
    </w:p>
    <w:p w:rsidR="0086347F" w:rsidRPr="0086347F" w:rsidRDefault="0086347F" w:rsidP="0086347F">
      <w:pPr>
        <w:numPr>
          <w:ilvl w:val="1"/>
          <w:numId w:val="51"/>
        </w:numPr>
      </w:pPr>
      <w:r w:rsidRPr="0086347F">
        <w:t>Ajoute un comportement interactif pour filtrer les fonds d'écran en fonction des catégories.</w:t>
      </w:r>
    </w:p>
    <w:p w:rsidR="0086347F" w:rsidRPr="0086347F" w:rsidRDefault="0086347F" w:rsidP="0086347F">
      <w:r w:rsidRPr="0086347F">
        <w:t>Tu veux que je te propose une hiérarchie Flutter pour implémenter ces widgets ?</w:t>
      </w:r>
    </w:p>
    <w:p w:rsidR="00862E97" w:rsidRDefault="00862E97" w:rsidP="00862E97"/>
    <w:p w:rsidR="0086347F" w:rsidRDefault="0086347F" w:rsidP="00862E97"/>
    <w:p w:rsidR="0086347F" w:rsidRDefault="0086347F" w:rsidP="00862E97"/>
    <w:p w:rsidR="0086347F" w:rsidRDefault="0086347F" w:rsidP="00862E97"/>
    <w:p w:rsidR="0086347F" w:rsidRDefault="0086347F" w:rsidP="00862E97"/>
    <w:p w:rsidR="0086347F" w:rsidRDefault="0086347F" w:rsidP="00862E97"/>
    <w:p w:rsidR="0086347F" w:rsidRDefault="0086347F" w:rsidP="00862E97"/>
    <w:p w:rsidR="0086347F" w:rsidRDefault="0086347F" w:rsidP="0086347F">
      <w:pPr>
        <w:pStyle w:val="Paragraphedeliste"/>
        <w:numPr>
          <w:ilvl w:val="1"/>
          <w:numId w:val="23"/>
        </w:numPr>
      </w:pPr>
      <w:proofErr w:type="spellStart"/>
      <w:r>
        <w:lastRenderedPageBreak/>
        <w:t>FavoritePageScreen</w:t>
      </w:r>
      <w:proofErr w:type="spellEnd"/>
    </w:p>
    <w:p w:rsidR="0086347F" w:rsidRDefault="0086347F" w:rsidP="0086347F">
      <w:pPr>
        <w:pStyle w:val="Paragraphedeliste"/>
        <w:ind w:left="1440"/>
      </w:pPr>
    </w:p>
    <w:p w:rsidR="0086347F" w:rsidRPr="0086347F" w:rsidRDefault="0086347F" w:rsidP="0086347F">
      <w:pPr>
        <w:pStyle w:val="Paragraphedeliste"/>
        <w:ind w:left="1440"/>
        <w:jc w:val="center"/>
      </w:pPr>
      <w:r>
        <w:rPr>
          <w:noProof/>
        </w:rPr>
        <w:drawing>
          <wp:inline distT="0" distB="0" distL="0" distR="0">
            <wp:extent cx="1912620" cy="4256842"/>
            <wp:effectExtent l="0" t="0" r="0" b="0"/>
            <wp:docPr id="189255599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057" cy="428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 w:rsidRPr="0086347F">
        <w:drawing>
          <wp:inline distT="0" distB="0" distL="0" distR="0">
            <wp:extent cx="1906270" cy="4242018"/>
            <wp:effectExtent l="0" t="0" r="0" b="6350"/>
            <wp:docPr id="72511119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136" cy="425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7F" w:rsidRDefault="0086347F" w:rsidP="0086347F">
      <w:pPr>
        <w:pStyle w:val="Paragraphedeliste"/>
        <w:ind w:left="1440"/>
      </w:pPr>
    </w:p>
    <w:p w:rsidR="005A657F" w:rsidRPr="005A657F" w:rsidRDefault="005A657F" w:rsidP="005A657F">
      <w:r w:rsidRPr="005A657F">
        <w:t xml:space="preserve">Pour intégrer ce </w:t>
      </w:r>
      <w:proofErr w:type="spellStart"/>
      <w:r w:rsidRPr="005A657F">
        <w:rPr>
          <w:b/>
          <w:bCs/>
        </w:rPr>
        <w:t>BottomSheet</w:t>
      </w:r>
      <w:proofErr w:type="spellEnd"/>
      <w:r w:rsidRPr="005A657F">
        <w:t xml:space="preserve"> à la page des favoris, voici une mise à jour du tableau des widgets avec l'ajout des composants nécessaires pour cette fonctionnalité 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0"/>
        <w:gridCol w:w="5946"/>
      </w:tblGrid>
      <w:tr w:rsidR="005A657F" w:rsidRPr="005A657F" w:rsidTr="005A657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pPr>
              <w:rPr>
                <w:b/>
                <w:bCs/>
              </w:rPr>
            </w:pPr>
            <w:r w:rsidRPr="005A657F">
              <w:rPr>
                <w:b/>
                <w:bCs/>
              </w:rPr>
              <w:t>Widget</w:t>
            </w:r>
          </w:p>
        </w:tc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pPr>
              <w:rPr>
                <w:b/>
                <w:bCs/>
              </w:rPr>
            </w:pPr>
            <w:r w:rsidRPr="005A657F">
              <w:rPr>
                <w:b/>
                <w:bCs/>
              </w:rPr>
              <w:t>Description</w:t>
            </w:r>
          </w:p>
        </w:tc>
      </w:tr>
      <w:tr w:rsidR="005A657F" w:rsidRPr="005A657F" w:rsidTr="005A65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proofErr w:type="spellStart"/>
            <w:r w:rsidRPr="005A657F">
              <w:rPr>
                <w:b/>
                <w:bCs/>
              </w:rPr>
              <w:t>AppBar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r w:rsidRPr="005A657F">
              <w:t>Une barre supérieure contenant un bouton "Trier" et les catégories comme "Art", "Anime", "Abstrait", "Ciel".</w:t>
            </w:r>
          </w:p>
        </w:tc>
      </w:tr>
      <w:tr w:rsidR="005A657F" w:rsidRPr="005A657F" w:rsidTr="005A65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proofErr w:type="spellStart"/>
            <w:r w:rsidRPr="005A657F">
              <w:rPr>
                <w:b/>
                <w:bCs/>
              </w:rPr>
              <w:t>SortButton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r w:rsidRPr="005A657F">
              <w:t xml:space="preserve">Un bouton pour ouvrir le </w:t>
            </w:r>
            <w:proofErr w:type="spellStart"/>
            <w:r w:rsidRPr="005A657F">
              <w:rPr>
                <w:b/>
                <w:bCs/>
              </w:rPr>
              <w:t>BottomSheet</w:t>
            </w:r>
            <w:proofErr w:type="spellEnd"/>
            <w:r w:rsidRPr="005A657F">
              <w:t xml:space="preserve"> avec les options de tri (ex. : date d'ajout croissant ou décroissant).</w:t>
            </w:r>
          </w:p>
        </w:tc>
      </w:tr>
      <w:tr w:rsidR="005A657F" w:rsidRPr="005A657F" w:rsidTr="005A65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proofErr w:type="spellStart"/>
            <w:r w:rsidRPr="005A657F">
              <w:rPr>
                <w:b/>
                <w:bCs/>
              </w:rPr>
              <w:t>CategoryChips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r w:rsidRPr="005A657F">
              <w:t>Une rangée de boutons (chips) pour filtrer les favoris par catégorie.</w:t>
            </w:r>
          </w:p>
        </w:tc>
      </w:tr>
      <w:tr w:rsidR="005A657F" w:rsidRPr="005A657F" w:rsidTr="005A65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proofErr w:type="spellStart"/>
            <w:r w:rsidRPr="005A657F">
              <w:rPr>
                <w:b/>
                <w:bCs/>
              </w:rPr>
              <w:t>FavoriteGrid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r w:rsidRPr="005A657F">
              <w:t>Une grille pour afficher les fonds d'écran ajoutés aux favoris.</w:t>
            </w:r>
          </w:p>
        </w:tc>
      </w:tr>
      <w:tr w:rsidR="005A657F" w:rsidRPr="005A657F" w:rsidTr="005A65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proofErr w:type="spellStart"/>
            <w:r w:rsidRPr="005A657F">
              <w:rPr>
                <w:b/>
                <w:bCs/>
              </w:rPr>
              <w:lastRenderedPageBreak/>
              <w:t>FavoriteCard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r w:rsidRPr="005A657F">
              <w:t>Un widget individuel pour afficher une image favorite avec une icône de "favoris" active.</w:t>
            </w:r>
          </w:p>
        </w:tc>
      </w:tr>
      <w:tr w:rsidR="005A657F" w:rsidRPr="005A657F" w:rsidTr="005A65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proofErr w:type="spellStart"/>
            <w:r w:rsidRPr="005A657F">
              <w:rPr>
                <w:b/>
                <w:bCs/>
              </w:rPr>
              <w:t>BottomNavigationBar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r w:rsidRPr="005A657F">
              <w:t>Une barre de navigation inférieure avec trois onglets : Accueil, Favoris (sélectionné ici), et Compte.</w:t>
            </w:r>
          </w:p>
        </w:tc>
      </w:tr>
      <w:tr w:rsidR="005A657F" w:rsidRPr="005A657F" w:rsidTr="005A65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proofErr w:type="spellStart"/>
            <w:r w:rsidRPr="005A657F">
              <w:rPr>
                <w:b/>
                <w:bCs/>
              </w:rPr>
              <w:t>FavoriteBadge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r w:rsidRPr="005A657F">
              <w:t>Un badge affichant le nombre de nouveaux éléments ajoutés aux favoris.</w:t>
            </w:r>
          </w:p>
        </w:tc>
      </w:tr>
      <w:tr w:rsidR="005A657F" w:rsidRPr="005A657F" w:rsidTr="005A65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proofErr w:type="spellStart"/>
            <w:r w:rsidRPr="005A657F">
              <w:rPr>
                <w:b/>
                <w:bCs/>
              </w:rPr>
              <w:t>SortBottomSheet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r w:rsidRPr="005A657F">
              <w:t xml:space="preserve">Un </w:t>
            </w:r>
            <w:proofErr w:type="spellStart"/>
            <w:r w:rsidRPr="005A657F">
              <w:rPr>
                <w:b/>
                <w:bCs/>
              </w:rPr>
              <w:t>BottomSheet</w:t>
            </w:r>
            <w:proofErr w:type="spellEnd"/>
            <w:r w:rsidRPr="005A657F">
              <w:t xml:space="preserve"> pour afficher les options de tri.</w:t>
            </w:r>
          </w:p>
        </w:tc>
      </w:tr>
      <w:tr w:rsidR="005A657F" w:rsidRPr="005A657F" w:rsidTr="005A65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proofErr w:type="spellStart"/>
            <w:r w:rsidRPr="005A657F">
              <w:rPr>
                <w:b/>
                <w:bCs/>
              </w:rPr>
              <w:t>RadioOption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657F" w:rsidRPr="005A657F" w:rsidRDefault="005A657F" w:rsidP="005A657F">
            <w:r w:rsidRPr="005A657F">
              <w:t>Un widget individuel pour chaque option de tri (ex. : "Date d'ajout croissant" ou "Date d'ajout décroissant").</w:t>
            </w:r>
          </w:p>
        </w:tc>
      </w:tr>
    </w:tbl>
    <w:p w:rsidR="005A657F" w:rsidRPr="005A657F" w:rsidRDefault="005A657F" w:rsidP="005A657F">
      <w:pPr>
        <w:rPr>
          <w:b/>
          <w:bCs/>
        </w:rPr>
      </w:pPr>
      <w:r w:rsidRPr="005A657F">
        <w:rPr>
          <w:b/>
          <w:bCs/>
        </w:rPr>
        <w:t xml:space="preserve">Détails sur le </w:t>
      </w:r>
      <w:proofErr w:type="spellStart"/>
      <w:r w:rsidRPr="005A657F">
        <w:rPr>
          <w:b/>
          <w:bCs/>
        </w:rPr>
        <w:t>BottomSheet</w:t>
      </w:r>
      <w:proofErr w:type="spellEnd"/>
    </w:p>
    <w:p w:rsidR="005A657F" w:rsidRPr="005A657F" w:rsidRDefault="005A657F" w:rsidP="005A657F">
      <w:pPr>
        <w:numPr>
          <w:ilvl w:val="0"/>
          <w:numId w:val="53"/>
        </w:numPr>
      </w:pPr>
      <w:proofErr w:type="spellStart"/>
      <w:r w:rsidRPr="005A657F">
        <w:rPr>
          <w:b/>
          <w:bCs/>
        </w:rPr>
        <w:t>SortBottomSheet</w:t>
      </w:r>
      <w:proofErr w:type="spellEnd"/>
      <w:r w:rsidRPr="005A657F">
        <w:t xml:space="preserve"> :</w:t>
      </w:r>
    </w:p>
    <w:p w:rsidR="005A657F" w:rsidRPr="005A657F" w:rsidRDefault="005A657F" w:rsidP="005A657F">
      <w:pPr>
        <w:numPr>
          <w:ilvl w:val="1"/>
          <w:numId w:val="53"/>
        </w:numPr>
      </w:pPr>
      <w:r w:rsidRPr="005A657F">
        <w:t xml:space="preserve">Un </w:t>
      </w:r>
      <w:proofErr w:type="spellStart"/>
      <w:r w:rsidRPr="005A657F">
        <w:rPr>
          <w:b/>
          <w:bCs/>
        </w:rPr>
        <w:t>ModalBottomSheet</w:t>
      </w:r>
      <w:proofErr w:type="spellEnd"/>
      <w:r w:rsidRPr="005A657F">
        <w:t xml:space="preserve"> (via </w:t>
      </w:r>
      <w:proofErr w:type="spellStart"/>
      <w:r w:rsidRPr="005A657F">
        <w:t>showModalBottomSheet</w:t>
      </w:r>
      <w:proofErr w:type="spellEnd"/>
      <w:r w:rsidRPr="005A657F">
        <w:t xml:space="preserve"> dans Flutter) qui s'affiche lorsqu'on appuie sur le bouton "Trier".</w:t>
      </w:r>
    </w:p>
    <w:p w:rsidR="005A657F" w:rsidRPr="005A657F" w:rsidRDefault="005A657F" w:rsidP="005A657F">
      <w:pPr>
        <w:numPr>
          <w:ilvl w:val="1"/>
          <w:numId w:val="53"/>
        </w:numPr>
      </w:pPr>
      <w:r w:rsidRPr="005A657F">
        <w:t>Contient un titre ("Trier par") et une liste d'options.</w:t>
      </w:r>
    </w:p>
    <w:p w:rsidR="005A657F" w:rsidRPr="005A657F" w:rsidRDefault="005A657F" w:rsidP="005A657F">
      <w:pPr>
        <w:numPr>
          <w:ilvl w:val="0"/>
          <w:numId w:val="53"/>
        </w:numPr>
      </w:pPr>
      <w:proofErr w:type="spellStart"/>
      <w:r w:rsidRPr="005A657F">
        <w:rPr>
          <w:b/>
          <w:bCs/>
        </w:rPr>
        <w:t>RadioOption</w:t>
      </w:r>
      <w:proofErr w:type="spellEnd"/>
      <w:r w:rsidRPr="005A657F">
        <w:t xml:space="preserve"> :</w:t>
      </w:r>
    </w:p>
    <w:p w:rsidR="005A657F" w:rsidRPr="005A657F" w:rsidRDefault="005A657F" w:rsidP="005A657F">
      <w:pPr>
        <w:numPr>
          <w:ilvl w:val="1"/>
          <w:numId w:val="53"/>
        </w:numPr>
      </w:pPr>
      <w:r w:rsidRPr="005A657F">
        <w:t>Un widget utilisé pour afficher chaque option de tri.</w:t>
      </w:r>
    </w:p>
    <w:p w:rsidR="005A657F" w:rsidRPr="005A657F" w:rsidRDefault="005A657F" w:rsidP="005A657F">
      <w:pPr>
        <w:numPr>
          <w:ilvl w:val="1"/>
          <w:numId w:val="53"/>
        </w:numPr>
      </w:pPr>
      <w:r w:rsidRPr="005A657F">
        <w:t xml:space="preserve">Inclut : </w:t>
      </w:r>
    </w:p>
    <w:p w:rsidR="005A657F" w:rsidRPr="005A657F" w:rsidRDefault="005A657F" w:rsidP="005A657F">
      <w:pPr>
        <w:numPr>
          <w:ilvl w:val="2"/>
          <w:numId w:val="53"/>
        </w:numPr>
      </w:pPr>
      <w:r w:rsidRPr="005A657F">
        <w:t>Un bouton radio pour sélectionner l'option.</w:t>
      </w:r>
    </w:p>
    <w:p w:rsidR="005A657F" w:rsidRPr="005A657F" w:rsidRDefault="005A657F" w:rsidP="005A657F">
      <w:pPr>
        <w:numPr>
          <w:ilvl w:val="2"/>
          <w:numId w:val="53"/>
        </w:numPr>
      </w:pPr>
      <w:r w:rsidRPr="005A657F">
        <w:t>Un texte décrivant l'option.</w:t>
      </w:r>
    </w:p>
    <w:p w:rsidR="005A657F" w:rsidRPr="005A657F" w:rsidRDefault="005A657F" w:rsidP="005A657F">
      <w:pPr>
        <w:rPr>
          <w:b/>
          <w:bCs/>
        </w:rPr>
      </w:pPr>
      <w:r w:rsidRPr="005A657F">
        <w:rPr>
          <w:b/>
          <w:bCs/>
        </w:rPr>
        <w:t>Comportement</w:t>
      </w:r>
    </w:p>
    <w:p w:rsidR="005A657F" w:rsidRPr="005A657F" w:rsidRDefault="005A657F" w:rsidP="005A657F">
      <w:pPr>
        <w:numPr>
          <w:ilvl w:val="0"/>
          <w:numId w:val="54"/>
        </w:numPr>
      </w:pPr>
      <w:r w:rsidRPr="005A657F">
        <w:t xml:space="preserve">Lorsqu'un utilisateur appuie sur le bouton "Trier" : </w:t>
      </w:r>
    </w:p>
    <w:p w:rsidR="005A657F" w:rsidRPr="005A657F" w:rsidRDefault="005A657F" w:rsidP="005A657F">
      <w:pPr>
        <w:numPr>
          <w:ilvl w:val="1"/>
          <w:numId w:val="54"/>
        </w:numPr>
      </w:pPr>
      <w:r w:rsidRPr="005A657F">
        <w:t xml:space="preserve">Le </w:t>
      </w:r>
      <w:proofErr w:type="spellStart"/>
      <w:r w:rsidRPr="005A657F">
        <w:rPr>
          <w:b/>
          <w:bCs/>
        </w:rPr>
        <w:t>BottomSheet</w:t>
      </w:r>
      <w:proofErr w:type="spellEnd"/>
      <w:r w:rsidRPr="005A657F">
        <w:t xml:space="preserve"> apparaît avec les options de tri.</w:t>
      </w:r>
    </w:p>
    <w:p w:rsidR="005A657F" w:rsidRPr="005A657F" w:rsidRDefault="005A657F" w:rsidP="005A657F">
      <w:pPr>
        <w:numPr>
          <w:ilvl w:val="1"/>
          <w:numId w:val="54"/>
        </w:numPr>
      </w:pPr>
      <w:r w:rsidRPr="005A657F">
        <w:t>L'utilisateur sélectionne une option, qui est appliquée à la grille des favoris.</w:t>
      </w:r>
    </w:p>
    <w:p w:rsidR="005A657F" w:rsidRPr="005A657F" w:rsidRDefault="005A657F" w:rsidP="005A657F">
      <w:r w:rsidRPr="005A657F">
        <w:t xml:space="preserve">Souhaites-tu un exemple de code Flutter pour ce </w:t>
      </w:r>
      <w:proofErr w:type="spellStart"/>
      <w:r w:rsidRPr="005A657F">
        <w:rPr>
          <w:b/>
          <w:bCs/>
        </w:rPr>
        <w:t>BottomSheet</w:t>
      </w:r>
      <w:proofErr w:type="spellEnd"/>
      <w:r w:rsidRPr="005A657F">
        <w:t xml:space="preserve"> ?</w:t>
      </w:r>
    </w:p>
    <w:p w:rsidR="0086347F" w:rsidRDefault="0086347F" w:rsidP="005A657F"/>
    <w:p w:rsidR="005A657F" w:rsidRDefault="005A657F" w:rsidP="005A657F"/>
    <w:p w:rsidR="00700D41" w:rsidRPr="00F86E75" w:rsidRDefault="00700D41" w:rsidP="00F86E75">
      <w:pPr>
        <w:pStyle w:val="Titre2"/>
        <w:numPr>
          <w:ilvl w:val="0"/>
          <w:numId w:val="23"/>
        </w:numPr>
      </w:pPr>
      <w:r w:rsidRPr="00F86E75">
        <w:t>Architecture de l'application</w:t>
      </w:r>
    </w:p>
    <w:p w:rsidR="00F86E75" w:rsidRPr="00F86E75" w:rsidRDefault="00700D41" w:rsidP="00F86E75">
      <w:pPr>
        <w:pStyle w:val="Titre3"/>
        <w:numPr>
          <w:ilvl w:val="0"/>
          <w:numId w:val="26"/>
        </w:numPr>
      </w:pPr>
      <w:r w:rsidRPr="00700D41">
        <w:t xml:space="preserve">Technologies utilisées (langages, frameworks, bibliothèques) </w:t>
      </w:r>
    </w:p>
    <w:p w:rsidR="00700D41" w:rsidRPr="00700D41" w:rsidRDefault="00700D41" w:rsidP="00F86E75">
      <w:pPr>
        <w:pStyle w:val="Titre3"/>
        <w:numPr>
          <w:ilvl w:val="0"/>
          <w:numId w:val="26"/>
        </w:numPr>
      </w:pPr>
      <w:r w:rsidRPr="00700D41">
        <w:t>Structure générale de l'application</w:t>
      </w:r>
    </w:p>
    <w:p w:rsidR="00700D41" w:rsidRDefault="00700D41" w:rsidP="00F86E75">
      <w:pPr>
        <w:pStyle w:val="Titre3"/>
        <w:numPr>
          <w:ilvl w:val="0"/>
          <w:numId w:val="26"/>
        </w:numPr>
      </w:pPr>
      <w:r w:rsidRPr="00F86E75">
        <w:t>Diagramme de classe ou d'architecture (UML)</w:t>
      </w:r>
    </w:p>
    <w:p w:rsidR="00F86E75" w:rsidRPr="00F86E75" w:rsidRDefault="00F86E75" w:rsidP="00F86E75">
      <w:pPr>
        <w:pStyle w:val="Titre3"/>
        <w:numPr>
          <w:ilvl w:val="0"/>
          <w:numId w:val="26"/>
        </w:numPr>
      </w:pPr>
      <w:r>
        <w:t>Structure des fichiers</w:t>
      </w:r>
    </w:p>
    <w:p w:rsidR="00700D41" w:rsidRPr="00700D41" w:rsidRDefault="00700D41" w:rsidP="00F86E75">
      <w:pPr>
        <w:pStyle w:val="Titre2"/>
        <w:numPr>
          <w:ilvl w:val="0"/>
          <w:numId w:val="23"/>
        </w:numPr>
      </w:pPr>
      <w:r w:rsidRPr="00700D41">
        <w:t>Fonctionnalités détaillées</w:t>
      </w:r>
    </w:p>
    <w:p w:rsidR="00700D41" w:rsidRDefault="00700D41" w:rsidP="00F86E75">
      <w:pPr>
        <w:pStyle w:val="Titre2"/>
        <w:numPr>
          <w:ilvl w:val="0"/>
          <w:numId w:val="23"/>
        </w:numPr>
      </w:pPr>
      <w:r w:rsidRPr="00700D41">
        <w:t>Gestion des données</w:t>
      </w:r>
    </w:p>
    <w:p w:rsidR="00700D41" w:rsidRPr="00700D41" w:rsidRDefault="00700D41" w:rsidP="00F86E75">
      <w:pPr>
        <w:pStyle w:val="Titre3"/>
        <w:numPr>
          <w:ilvl w:val="1"/>
          <w:numId w:val="23"/>
        </w:numPr>
      </w:pPr>
      <w:r w:rsidRPr="00700D41">
        <w:t xml:space="preserve">Structure des données (bases de données, fichiers locaux) </w:t>
      </w:r>
    </w:p>
    <w:p w:rsidR="00700D41" w:rsidRPr="00700D41" w:rsidRDefault="00700D41" w:rsidP="00F86E75">
      <w:pPr>
        <w:pStyle w:val="Titre3"/>
        <w:numPr>
          <w:ilvl w:val="1"/>
          <w:numId w:val="23"/>
        </w:numPr>
      </w:pPr>
      <w:r w:rsidRPr="00700D41">
        <w:t xml:space="preserve">API utilisées (si applicables) </w:t>
      </w:r>
    </w:p>
    <w:p w:rsidR="00700D41" w:rsidRPr="00700D41" w:rsidRDefault="00700D41" w:rsidP="00F86E75">
      <w:pPr>
        <w:pStyle w:val="Titre3"/>
        <w:numPr>
          <w:ilvl w:val="1"/>
          <w:numId w:val="23"/>
        </w:numPr>
      </w:pPr>
      <w:r w:rsidRPr="00700D41">
        <w:t>Sécurité des données</w:t>
      </w:r>
    </w:p>
    <w:p w:rsidR="00700D41" w:rsidRPr="00700D41" w:rsidRDefault="00700D41" w:rsidP="00F86E75">
      <w:pPr>
        <w:pStyle w:val="Titre2"/>
        <w:numPr>
          <w:ilvl w:val="0"/>
          <w:numId w:val="23"/>
        </w:numPr>
      </w:pPr>
      <w:r w:rsidRPr="00700D41">
        <w:t>Tests et qualité</w:t>
      </w:r>
    </w:p>
    <w:p w:rsidR="00700D41" w:rsidRPr="00700D41" w:rsidRDefault="00700D41" w:rsidP="00F86E75">
      <w:pPr>
        <w:pStyle w:val="Titre2"/>
        <w:numPr>
          <w:ilvl w:val="0"/>
          <w:numId w:val="23"/>
        </w:numPr>
      </w:pPr>
      <w:r w:rsidRPr="00700D41">
        <w:t>Déploiement</w:t>
      </w:r>
    </w:p>
    <w:p w:rsidR="006B3C6E" w:rsidRDefault="006B3C6E" w:rsidP="00700D41">
      <w:pPr>
        <w:pStyle w:val="Titre1"/>
      </w:pPr>
    </w:p>
    <w:sectPr w:rsidR="006B3C6E" w:rsidSect="00D5222D">
      <w:footerReference w:type="default" r:id="rId17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542C4" w:rsidRDefault="005542C4" w:rsidP="00C6554A">
      <w:pPr>
        <w:spacing w:before="0" w:after="0" w:line="240" w:lineRule="auto"/>
      </w:pPr>
      <w:r>
        <w:separator/>
      </w:r>
    </w:p>
  </w:endnote>
  <w:endnote w:type="continuationSeparator" w:id="0">
    <w:p w:rsidR="005542C4" w:rsidRDefault="005542C4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3C6E" w:rsidRDefault="00ED7C44">
    <w:pPr>
      <w:pStyle w:val="Pieddepage"/>
    </w:pPr>
    <w:r>
      <w:rPr>
        <w:lang w:bidi="fr-FR"/>
      </w:rPr>
      <w:t>Page 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89714F">
      <w:rPr>
        <w:noProof/>
        <w:lang w:bidi="fr-FR"/>
      </w:rPr>
      <w:t>1</w:t>
    </w:r>
    <w:r>
      <w:rPr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542C4" w:rsidRDefault="005542C4" w:rsidP="00C6554A">
      <w:pPr>
        <w:spacing w:before="0" w:after="0" w:line="240" w:lineRule="auto"/>
      </w:pPr>
      <w:r>
        <w:separator/>
      </w:r>
    </w:p>
  </w:footnote>
  <w:footnote w:type="continuationSeparator" w:id="0">
    <w:p w:rsidR="005542C4" w:rsidRDefault="005542C4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2C31170"/>
    <w:multiLevelType w:val="hybridMultilevel"/>
    <w:tmpl w:val="666CD1EE"/>
    <w:lvl w:ilvl="0" w:tplc="412A3720">
      <w:start w:val="2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4277BBB"/>
    <w:multiLevelType w:val="multilevel"/>
    <w:tmpl w:val="066C9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5C91403"/>
    <w:multiLevelType w:val="hybridMultilevel"/>
    <w:tmpl w:val="30E88FBA"/>
    <w:lvl w:ilvl="0" w:tplc="040C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6465F08"/>
    <w:multiLevelType w:val="hybridMultilevel"/>
    <w:tmpl w:val="000ACFEC"/>
    <w:lvl w:ilvl="0" w:tplc="412A3720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3B1029"/>
    <w:multiLevelType w:val="hybridMultilevel"/>
    <w:tmpl w:val="26307A94"/>
    <w:lvl w:ilvl="0" w:tplc="412A3720">
      <w:start w:val="2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B3B7A87"/>
    <w:multiLevelType w:val="hybridMultilevel"/>
    <w:tmpl w:val="CA6E78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15201351"/>
    <w:multiLevelType w:val="hybridMultilevel"/>
    <w:tmpl w:val="8C88D6F8"/>
    <w:lvl w:ilvl="0" w:tplc="412A3720">
      <w:start w:val="2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A43A0A"/>
    <w:multiLevelType w:val="multilevel"/>
    <w:tmpl w:val="C6A65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7EA2905"/>
    <w:multiLevelType w:val="multilevel"/>
    <w:tmpl w:val="D0CCD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871607F"/>
    <w:multiLevelType w:val="multilevel"/>
    <w:tmpl w:val="6F5CB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4C331E"/>
    <w:multiLevelType w:val="hybridMultilevel"/>
    <w:tmpl w:val="A6F23360"/>
    <w:lvl w:ilvl="0" w:tplc="412A3720">
      <w:start w:val="2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C07478"/>
    <w:multiLevelType w:val="hybridMultilevel"/>
    <w:tmpl w:val="EA2E8834"/>
    <w:lvl w:ilvl="0" w:tplc="412A3720">
      <w:start w:val="2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3B3FCF"/>
    <w:multiLevelType w:val="hybridMultilevel"/>
    <w:tmpl w:val="4462B9CE"/>
    <w:lvl w:ilvl="0" w:tplc="B1AEF248">
      <w:start w:val="2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7C0300D"/>
    <w:multiLevelType w:val="hybridMultilevel"/>
    <w:tmpl w:val="7F1E4482"/>
    <w:lvl w:ilvl="0" w:tplc="040C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28F447E1"/>
    <w:multiLevelType w:val="multilevel"/>
    <w:tmpl w:val="6E147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36D11E9"/>
    <w:multiLevelType w:val="hybridMultilevel"/>
    <w:tmpl w:val="774E66EC"/>
    <w:lvl w:ilvl="0" w:tplc="412A3720">
      <w:start w:val="2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3BC6831"/>
    <w:multiLevelType w:val="multilevel"/>
    <w:tmpl w:val="D7267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0C6F36"/>
    <w:multiLevelType w:val="hybridMultilevel"/>
    <w:tmpl w:val="76AABA12"/>
    <w:lvl w:ilvl="0" w:tplc="412A3720">
      <w:start w:val="2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857C57"/>
    <w:multiLevelType w:val="multilevel"/>
    <w:tmpl w:val="E06A0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63E2CAC"/>
    <w:multiLevelType w:val="hybridMultilevel"/>
    <w:tmpl w:val="E618DF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92026E"/>
    <w:multiLevelType w:val="multilevel"/>
    <w:tmpl w:val="B6F0A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FF01B32"/>
    <w:multiLevelType w:val="multilevel"/>
    <w:tmpl w:val="F4D8B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1B46146"/>
    <w:multiLevelType w:val="hybridMultilevel"/>
    <w:tmpl w:val="10FC16C2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41C44CF3"/>
    <w:multiLevelType w:val="hybridMultilevel"/>
    <w:tmpl w:val="73A298AE"/>
    <w:lvl w:ilvl="0" w:tplc="412A3720">
      <w:start w:val="2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503CD3"/>
    <w:multiLevelType w:val="hybridMultilevel"/>
    <w:tmpl w:val="3FC26736"/>
    <w:lvl w:ilvl="0" w:tplc="412A3720">
      <w:start w:val="2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4B6402D"/>
    <w:multiLevelType w:val="multilevel"/>
    <w:tmpl w:val="811EC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C120161"/>
    <w:multiLevelType w:val="multilevel"/>
    <w:tmpl w:val="3DA66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D5328C5"/>
    <w:multiLevelType w:val="hybridMultilevel"/>
    <w:tmpl w:val="019E817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2488E3F2">
      <w:start w:val="1"/>
      <w:numFmt w:val="lowerRoman"/>
      <w:lvlText w:val="%3."/>
      <w:lvlJc w:val="left"/>
      <w:pPr>
        <w:ind w:left="2700" w:hanging="720"/>
      </w:pPr>
      <w:rPr>
        <w:rFonts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3287C1B"/>
    <w:multiLevelType w:val="multilevel"/>
    <w:tmpl w:val="FBD26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3BC1805"/>
    <w:multiLevelType w:val="multilevel"/>
    <w:tmpl w:val="6D2A7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F00491F"/>
    <w:multiLevelType w:val="hybridMultilevel"/>
    <w:tmpl w:val="C16AA3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718527C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5" w15:restartNumberingAfterBreak="0">
    <w:nsid w:val="6B5974EC"/>
    <w:multiLevelType w:val="multilevel"/>
    <w:tmpl w:val="A6580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05E1CF6"/>
    <w:multiLevelType w:val="multilevel"/>
    <w:tmpl w:val="8206B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4DD044B"/>
    <w:multiLevelType w:val="multilevel"/>
    <w:tmpl w:val="CA2E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C7544E"/>
    <w:multiLevelType w:val="multilevel"/>
    <w:tmpl w:val="19202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A0D1F7C"/>
    <w:multiLevelType w:val="multilevel"/>
    <w:tmpl w:val="09568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0E4234"/>
    <w:multiLevelType w:val="multilevel"/>
    <w:tmpl w:val="1674B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C2E513E"/>
    <w:multiLevelType w:val="hybridMultilevel"/>
    <w:tmpl w:val="E22EB81A"/>
    <w:lvl w:ilvl="0" w:tplc="040C0019">
      <w:start w:val="1"/>
      <w:numFmt w:val="low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0310920">
    <w:abstractNumId w:val="9"/>
  </w:num>
  <w:num w:numId="2" w16cid:durableId="114563690">
    <w:abstractNumId w:val="8"/>
  </w:num>
  <w:num w:numId="3" w16cid:durableId="1540513458">
    <w:abstractNumId w:val="8"/>
  </w:num>
  <w:num w:numId="4" w16cid:durableId="1883398964">
    <w:abstractNumId w:val="9"/>
  </w:num>
  <w:num w:numId="5" w16cid:durableId="2141343781">
    <w:abstractNumId w:val="38"/>
  </w:num>
  <w:num w:numId="6" w16cid:durableId="207649503">
    <w:abstractNumId w:val="10"/>
  </w:num>
  <w:num w:numId="7" w16cid:durableId="474219121">
    <w:abstractNumId w:val="17"/>
  </w:num>
  <w:num w:numId="8" w16cid:durableId="1162281573">
    <w:abstractNumId w:val="7"/>
  </w:num>
  <w:num w:numId="9" w16cid:durableId="1167868258">
    <w:abstractNumId w:val="6"/>
  </w:num>
  <w:num w:numId="10" w16cid:durableId="2096315068">
    <w:abstractNumId w:val="5"/>
  </w:num>
  <w:num w:numId="11" w16cid:durableId="497379345">
    <w:abstractNumId w:val="4"/>
  </w:num>
  <w:num w:numId="12" w16cid:durableId="1630864908">
    <w:abstractNumId w:val="3"/>
  </w:num>
  <w:num w:numId="13" w16cid:durableId="1896966147">
    <w:abstractNumId w:val="2"/>
  </w:num>
  <w:num w:numId="14" w16cid:durableId="186793045">
    <w:abstractNumId w:val="1"/>
  </w:num>
  <w:num w:numId="15" w16cid:durableId="1773666929">
    <w:abstractNumId w:val="0"/>
  </w:num>
  <w:num w:numId="16" w16cid:durableId="394356946">
    <w:abstractNumId w:val="49"/>
  </w:num>
  <w:num w:numId="17" w16cid:durableId="980118973">
    <w:abstractNumId w:val="19"/>
  </w:num>
  <w:num w:numId="18" w16cid:durableId="1188372424">
    <w:abstractNumId w:val="39"/>
  </w:num>
  <w:num w:numId="19" w16cid:durableId="1516269494">
    <w:abstractNumId w:val="12"/>
  </w:num>
  <w:num w:numId="20" w16cid:durableId="1644307436">
    <w:abstractNumId w:val="50"/>
  </w:num>
  <w:num w:numId="21" w16cid:durableId="684405173">
    <w:abstractNumId w:val="37"/>
  </w:num>
  <w:num w:numId="22" w16cid:durableId="804616591">
    <w:abstractNumId w:val="26"/>
  </w:num>
  <w:num w:numId="23" w16cid:durableId="1197506546">
    <w:abstractNumId w:val="40"/>
  </w:num>
  <w:num w:numId="24" w16cid:durableId="701437214">
    <w:abstractNumId w:val="43"/>
  </w:num>
  <w:num w:numId="25" w16cid:durableId="135608478">
    <w:abstractNumId w:val="31"/>
  </w:num>
  <w:num w:numId="26" w16cid:durableId="2081782295">
    <w:abstractNumId w:val="25"/>
  </w:num>
  <w:num w:numId="27" w16cid:durableId="738867720">
    <w:abstractNumId w:val="51"/>
  </w:num>
  <w:num w:numId="28" w16cid:durableId="1340228986">
    <w:abstractNumId w:val="13"/>
  </w:num>
  <w:num w:numId="29" w16cid:durableId="104008913">
    <w:abstractNumId w:val="44"/>
  </w:num>
  <w:num w:numId="30" w16cid:durableId="230581197">
    <w:abstractNumId w:val="16"/>
  </w:num>
  <w:num w:numId="31" w16cid:durableId="1373337230">
    <w:abstractNumId w:val="47"/>
  </w:num>
  <w:num w:numId="32" w16cid:durableId="1209223572">
    <w:abstractNumId w:val="41"/>
  </w:num>
  <w:num w:numId="33" w16cid:durableId="306906557">
    <w:abstractNumId w:val="46"/>
  </w:num>
  <w:num w:numId="34" w16cid:durableId="697706322">
    <w:abstractNumId w:val="42"/>
  </w:num>
  <w:num w:numId="35" w16cid:durableId="1787889768">
    <w:abstractNumId w:val="33"/>
  </w:num>
  <w:num w:numId="36" w16cid:durableId="569773969">
    <w:abstractNumId w:val="28"/>
  </w:num>
  <w:num w:numId="37" w16cid:durableId="481048141">
    <w:abstractNumId w:val="32"/>
  </w:num>
  <w:num w:numId="38" w16cid:durableId="2708623">
    <w:abstractNumId w:val="21"/>
  </w:num>
  <w:num w:numId="39" w16cid:durableId="207032706">
    <w:abstractNumId w:val="24"/>
  </w:num>
  <w:num w:numId="40" w16cid:durableId="941180489">
    <w:abstractNumId w:val="15"/>
  </w:num>
  <w:num w:numId="41" w16cid:durableId="8916149">
    <w:abstractNumId w:val="27"/>
  </w:num>
  <w:num w:numId="42" w16cid:durableId="1842964103">
    <w:abstractNumId w:val="23"/>
  </w:num>
  <w:num w:numId="43" w16cid:durableId="1436166608">
    <w:abstractNumId w:val="36"/>
  </w:num>
  <w:num w:numId="44" w16cid:durableId="1826704675">
    <w:abstractNumId w:val="11"/>
  </w:num>
  <w:num w:numId="45" w16cid:durableId="1879121692">
    <w:abstractNumId w:val="29"/>
  </w:num>
  <w:num w:numId="46" w16cid:durableId="2050252206">
    <w:abstractNumId w:val="18"/>
  </w:num>
  <w:num w:numId="47" w16cid:durableId="388723710">
    <w:abstractNumId w:val="22"/>
  </w:num>
  <w:num w:numId="48" w16cid:durableId="835341767">
    <w:abstractNumId w:val="14"/>
  </w:num>
  <w:num w:numId="49" w16cid:durableId="1004165047">
    <w:abstractNumId w:val="35"/>
  </w:num>
  <w:num w:numId="50" w16cid:durableId="22172872">
    <w:abstractNumId w:val="34"/>
  </w:num>
  <w:num w:numId="51" w16cid:durableId="149295677">
    <w:abstractNumId w:val="45"/>
  </w:num>
  <w:num w:numId="52" w16cid:durableId="1630940586">
    <w:abstractNumId w:val="30"/>
  </w:num>
  <w:num w:numId="53" w16cid:durableId="254748036">
    <w:abstractNumId w:val="20"/>
  </w:num>
  <w:num w:numId="54" w16cid:durableId="1989436585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E5C"/>
    <w:rsid w:val="000957A7"/>
    <w:rsid w:val="000E13A7"/>
    <w:rsid w:val="000E6BFF"/>
    <w:rsid w:val="00211E5C"/>
    <w:rsid w:val="002500A4"/>
    <w:rsid w:val="002554CD"/>
    <w:rsid w:val="00293B83"/>
    <w:rsid w:val="002B4294"/>
    <w:rsid w:val="00333D0D"/>
    <w:rsid w:val="003E6820"/>
    <w:rsid w:val="004515C6"/>
    <w:rsid w:val="004C049F"/>
    <w:rsid w:val="005000E2"/>
    <w:rsid w:val="0052571D"/>
    <w:rsid w:val="005542C4"/>
    <w:rsid w:val="005A657F"/>
    <w:rsid w:val="00641449"/>
    <w:rsid w:val="006A3CE7"/>
    <w:rsid w:val="006B3C6E"/>
    <w:rsid w:val="00700D41"/>
    <w:rsid w:val="00800D33"/>
    <w:rsid w:val="00862E97"/>
    <w:rsid w:val="0086347F"/>
    <w:rsid w:val="008809CE"/>
    <w:rsid w:val="0089714F"/>
    <w:rsid w:val="009569F0"/>
    <w:rsid w:val="009D7578"/>
    <w:rsid w:val="009F578A"/>
    <w:rsid w:val="00A119F3"/>
    <w:rsid w:val="00A741D6"/>
    <w:rsid w:val="00B304C2"/>
    <w:rsid w:val="00C6554A"/>
    <w:rsid w:val="00CE5E4F"/>
    <w:rsid w:val="00D062E1"/>
    <w:rsid w:val="00D26B0A"/>
    <w:rsid w:val="00D5222D"/>
    <w:rsid w:val="00E72CD1"/>
    <w:rsid w:val="00EC374E"/>
    <w:rsid w:val="00ED7C44"/>
    <w:rsid w:val="00F8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B2BAFC"/>
  <w15:chartTrackingRefBased/>
  <w15:docId w15:val="{4626A25B-F853-494D-B8A3-55A70ED83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2E1"/>
  </w:style>
  <w:style w:type="paragraph" w:styleId="Titre1">
    <w:name w:val="heading 1"/>
    <w:basedOn w:val="Normal"/>
    <w:next w:val="Normal"/>
    <w:link w:val="Titre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re2Car">
    <w:name w:val="Titre 2 Car"/>
    <w:basedOn w:val="Policepardfaut"/>
    <w:link w:val="Titre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ordonnes">
    <w:name w:val="Coordonnées"/>
    <w:basedOn w:val="Normal"/>
    <w:uiPriority w:val="4"/>
    <w:qFormat/>
    <w:rsid w:val="00C6554A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re">
    <w:name w:val="Title"/>
    <w:basedOn w:val="Normal"/>
    <w:link w:val="Titre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-tte">
    <w:name w:val="header"/>
    <w:basedOn w:val="Normal"/>
    <w:link w:val="En-tteCar"/>
    <w:uiPriority w:val="99"/>
    <w:unhideWhenUsed/>
    <w:rsid w:val="00C6554A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centuationintense">
    <w:name w:val="Intense Emphasis"/>
    <w:basedOn w:val="Policepardfau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6554A"/>
    <w:rPr>
      <w:i/>
      <w:iCs/>
      <w:color w:val="007789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54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C6554A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C6554A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C655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5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5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54A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C6554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6554A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6554A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6554A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edemacro">
    <w:name w:val="macro"/>
    <w:link w:val="Textede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C6554A"/>
    <w:rPr>
      <w:rFonts w:ascii="Consolas" w:hAnsi="Consolas"/>
      <w:szCs w:val="20"/>
    </w:rPr>
  </w:style>
  <w:style w:type="character" w:styleId="Textedelespacerserv">
    <w:name w:val="Placeholder Text"/>
    <w:basedOn w:val="Policepardfaut"/>
    <w:uiPriority w:val="99"/>
    <w:semiHidden/>
    <w:rsid w:val="00C6554A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6554A"/>
    <w:rPr>
      <w:rFonts w:ascii="Consolas" w:hAnsi="Consolas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aragraphedeliste">
    <w:name w:val="List Paragraph"/>
    <w:basedOn w:val="Normal"/>
    <w:uiPriority w:val="34"/>
    <w:unhideWhenUsed/>
    <w:qFormat/>
    <w:rsid w:val="00F86E7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500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2500A4"/>
    <w:rPr>
      <w:b/>
      <w:bCs/>
    </w:rPr>
  </w:style>
  <w:style w:type="table" w:styleId="Grilledutableau">
    <w:name w:val="Table Grid"/>
    <w:basedOn w:val="TableauNormal"/>
    <w:uiPriority w:val="39"/>
    <w:rsid w:val="0064144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1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bien\AppData\Local\Microsoft\Office\16.0\DTS\fr-FR%7bF9020311-9976-4DFC-99D8-588768283075%7d\%7b91DB0B88-07B7-45BE-A45E-1609D94ED6C0%7dtf0283505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C0D19AAFDE740E68691FF80CF9AC0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70C6EA8-0919-4B18-A0DD-D0F65DA05356}"/>
      </w:docPartPr>
      <w:docPartBody>
        <w:p w:rsidR="00463359" w:rsidRDefault="00000000">
          <w:pPr>
            <w:pStyle w:val="9C0D19AAFDE740E68691FF80CF9AC05B"/>
          </w:pPr>
          <w:r w:rsidRPr="00D5413C">
            <w:rPr>
              <w:lang w:bidi="fr-FR"/>
            </w:rPr>
            <w:t>Titre du rapport</w:t>
          </w:r>
        </w:p>
      </w:docPartBody>
    </w:docPart>
    <w:docPart>
      <w:docPartPr>
        <w:name w:val="3AA8DCF36A324B438168905C6951E7A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9320387-52B4-41FE-BA0C-4C8001B4C0FD}"/>
      </w:docPartPr>
      <w:docPartBody>
        <w:p w:rsidR="00463359" w:rsidRDefault="00000000">
          <w:pPr>
            <w:pStyle w:val="3AA8DCF36A324B438168905C6951E7A9"/>
          </w:pPr>
          <w:r w:rsidRPr="00D5413C">
            <w:rPr>
              <w:lang w:bidi="fr-FR"/>
            </w:rPr>
            <w:t>SOUS-TITRE DU RAPPORT</w:t>
          </w:r>
        </w:p>
      </w:docPartBody>
    </w:docPart>
    <w:docPart>
      <w:docPartPr>
        <w:name w:val="55598C66DDE04372874942ACCD2F5B6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2C7DC5A-7096-4BFC-95E0-16131AABFF2C}"/>
      </w:docPartPr>
      <w:docPartBody>
        <w:p w:rsidR="00463359" w:rsidRDefault="00000000">
          <w:pPr>
            <w:pStyle w:val="55598C66DDE04372874942ACCD2F5B6A"/>
          </w:pPr>
          <w:r>
            <w:rPr>
              <w:lang w:bidi="fr-FR"/>
            </w:rPr>
            <w:t>Nom</w:t>
          </w:r>
        </w:p>
      </w:docPartBody>
    </w:docPart>
    <w:docPart>
      <w:docPartPr>
        <w:name w:val="D0B88096D71D428BBEC35DDBF18CDA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EB2F6D0-B212-4CB9-9157-85A62D6F439F}"/>
      </w:docPartPr>
      <w:docPartBody>
        <w:p w:rsidR="00463359" w:rsidRDefault="00000000">
          <w:pPr>
            <w:pStyle w:val="D0B88096D71D428BBEC35DDBF18CDA0E"/>
          </w:pPr>
          <w:r>
            <w:rPr>
              <w:lang w:bidi="fr-FR"/>
            </w:rPr>
            <w:t>Intitulé du cours</w:t>
          </w:r>
        </w:p>
      </w:docPartBody>
    </w:docPart>
    <w:docPart>
      <w:docPartPr>
        <w:name w:val="C01E338A90A94A35933818AA6FE2E05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BEA866F-47A7-4CF4-B394-F9F5136616FF}"/>
      </w:docPartPr>
      <w:docPartBody>
        <w:p w:rsidR="00463359" w:rsidRDefault="00000000">
          <w:pPr>
            <w:pStyle w:val="C01E338A90A94A35933818AA6FE2E052"/>
          </w:pPr>
          <w:r>
            <w:rPr>
              <w:lang w:bidi="fr-FR"/>
            </w:rP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395208130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DA7"/>
    <w:rsid w:val="000957A7"/>
    <w:rsid w:val="00463359"/>
    <w:rsid w:val="006E4140"/>
    <w:rsid w:val="00966DA7"/>
    <w:rsid w:val="009D7578"/>
    <w:rsid w:val="00A46266"/>
    <w:rsid w:val="00B12343"/>
    <w:rsid w:val="00CE5E4F"/>
    <w:rsid w:val="00D26B0A"/>
    <w:rsid w:val="00EC374E"/>
    <w:rsid w:val="00FA4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C0D19AAFDE740E68691FF80CF9AC05B">
    <w:name w:val="9C0D19AAFDE740E68691FF80CF9AC05B"/>
  </w:style>
  <w:style w:type="paragraph" w:customStyle="1" w:styleId="3AA8DCF36A324B438168905C6951E7A9">
    <w:name w:val="3AA8DCF36A324B438168905C6951E7A9"/>
  </w:style>
  <w:style w:type="paragraph" w:customStyle="1" w:styleId="55598C66DDE04372874942ACCD2F5B6A">
    <w:name w:val="55598C66DDE04372874942ACCD2F5B6A"/>
  </w:style>
  <w:style w:type="paragraph" w:customStyle="1" w:styleId="D0B88096D71D428BBEC35DDBF18CDA0E">
    <w:name w:val="D0B88096D71D428BBEC35DDBF18CDA0E"/>
  </w:style>
  <w:style w:type="paragraph" w:customStyle="1" w:styleId="C01E338A90A94A35933818AA6FE2E052">
    <w:name w:val="C01E338A90A94A35933818AA6FE2E052"/>
  </w:style>
  <w:style w:type="paragraph" w:styleId="Listepuces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  <w:kern w:val="0"/>
      <w:sz w:val="22"/>
      <w:szCs w:val="22"/>
      <w:lang w:eastAsia="en-US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FE3812-9441-4B44-9DAE-D4F2C66C0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{91DB0B88-07B7-45BE-A45E-1609D94ED6C0}tf02835058_win32</Template>
  <TotalTime>579</TotalTime>
  <Pages>11</Pages>
  <Words>1177</Words>
  <Characters>6477</Characters>
  <Application>Microsoft Office Word</Application>
  <DocSecurity>0</DocSecurity>
  <Lines>53</Lines>
  <Paragraphs>15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Fabien kpekpassi</dc:creator>
  <cp:keywords/>
  <dc:description/>
  <cp:lastModifiedBy>Fabien kpekpassi</cp:lastModifiedBy>
  <cp:revision>11</cp:revision>
  <dcterms:created xsi:type="dcterms:W3CDTF">2024-11-21T23:30:00Z</dcterms:created>
  <dcterms:modified xsi:type="dcterms:W3CDTF">2024-12-10T14:32:00Z</dcterms:modified>
</cp:coreProperties>
</file>